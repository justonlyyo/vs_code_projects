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14:paraId="1DD7396A" w14:textId="77777777" w:rsidTr="00F86413">
            <w:trPr>
              <w:trHeight w:val="2880"/>
              <w:jc w:val="center"/>
            </w:trPr>
            <w:tc>
              <w:tcPr>
                <w:tcW w:w="5000" w:type="pct"/>
              </w:tcPr>
              <w:p w14:paraId="75C4E6CD" w14:textId="77777777" w:rsidR="00093BE1" w:rsidRDefault="00093BE1" w:rsidP="00093BE1">
                <w:pPr>
                  <w:pStyle w:val="a8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14:paraId="10724CCE" w14:textId="77777777" w:rsidTr="00F86413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14:paraId="64C2638F" w14:textId="77777777" w:rsidR="00093BE1" w:rsidRDefault="004E4B27" w:rsidP="00D41AD6">
                    <w:pPr>
                      <w:pStyle w:val="a8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4E4B27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The Documentation</w:t>
                    </w:r>
                  </w:p>
                </w:tc>
              </w:sdtContent>
            </w:sdt>
          </w:tr>
          <w:tr w:rsidR="00093BE1" w14:paraId="70085507" w14:textId="77777777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14:paraId="0BF924E0" w14:textId="77777777" w:rsidR="00093BE1" w:rsidRDefault="00093BE1">
                    <w:pPr>
                      <w:pStyle w:val="a8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 w:rsidR="00093BE1" w14:paraId="0A9A29B1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AB2DB77" w14:textId="77777777" w:rsidR="00093BE1" w:rsidRDefault="00093BE1">
                <w:pPr>
                  <w:pStyle w:val="a8"/>
                  <w:jc w:val="center"/>
                </w:pPr>
              </w:p>
            </w:tc>
          </w:tr>
          <w:tr w:rsidR="00093BE1" w14:paraId="076010C0" w14:textId="77777777" w:rsidTr="00CA5847">
            <w:trPr>
              <w:trHeight w:val="398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573E2D63" w14:textId="77777777" w:rsidR="00093BE1" w:rsidRDefault="00865911" w:rsidP="00D41AD6">
                    <w:pPr>
                      <w:pStyle w:val="a8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</w:t>
                    </w:r>
                    <w:r w:rsidR="00D41AD6">
                      <w:rPr>
                        <w:b/>
                        <w:bCs/>
                      </w:rPr>
                      <w:t>Your Name</w:t>
                    </w:r>
                    <w:r>
                      <w:rPr>
                        <w:b/>
                        <w:bCs/>
                      </w:rPr>
                      <w:t>]</w:t>
                    </w:r>
                  </w:p>
                </w:tc>
              </w:sdtContent>
            </w:sdt>
          </w:tr>
          <w:tr w:rsidR="00093BE1" w14:paraId="47956507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0B6F4ACE" w14:textId="77777777" w:rsidR="00093BE1" w:rsidRDefault="00093BE1">
                    <w:pPr>
                      <w:pStyle w:val="a8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14:paraId="49518D1E" w14:textId="77777777" w:rsidR="00093BE1" w:rsidRDefault="00093BE1" w:rsidP="00FA3BE0">
          <w:pPr>
            <w:pStyle w:val="AxureImageParagraph"/>
          </w:pPr>
        </w:p>
        <w:p w14:paraId="589F8DFD" w14:textId="77777777" w:rsidR="00093BE1" w:rsidRDefault="00093BE1"/>
        <w:p w14:paraId="7C1717CC" w14:textId="77777777" w:rsidR="00712696" w:rsidRDefault="00712696"/>
        <w:p w14:paraId="1CF8D4BD" w14:textId="77777777" w:rsidR="00712696" w:rsidRDefault="00712696"/>
        <w:p w14:paraId="1106123B" w14:textId="77777777" w:rsidR="00712696" w:rsidRDefault="00712696"/>
        <w:p w14:paraId="30F6246C" w14:textId="77777777" w:rsidR="00712696" w:rsidRDefault="00712696"/>
        <w:p w14:paraId="6DE0058B" w14:textId="77777777" w:rsidR="00712696" w:rsidRDefault="00712696"/>
        <w:p w14:paraId="46419C2F" w14:textId="77777777" w:rsidR="00712696" w:rsidRDefault="00712696"/>
        <w:p w14:paraId="5E11861F" w14:textId="77777777" w:rsidR="00712696" w:rsidRDefault="00712696"/>
        <w:sdt>
          <w:sdtPr>
            <w:alias w:val="Abstract"/>
            <w:id w:val="8276291"/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p w14:paraId="6153454D" w14:textId="77777777" w:rsidR="00904913" w:rsidRDefault="00712696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14:paraId="52968658" w14:textId="77777777" w:rsidR="001C5100" w:rsidRDefault="00D35989" w:rsidP="001C5100">
      <w:pPr>
        <w:pStyle w:val="AxureTOCHeading"/>
      </w:pPr>
      <w:r>
        <w:br w:type="page"/>
      </w:r>
      <w:bookmarkStart w:id="0" w:name="_GoBack"/>
      <w:bookmarkEnd w:id="0"/>
      <w:r w:rsidR="001C5100">
        <w:lastRenderedPageBreak/>
        <w:t>Table of Contents</w:t>
      </w:r>
    </w:p>
    <w:p w14:paraId="73ACC2F8" w14:textId="77777777" w:rsidR="002C512F" w:rsidRPr="00117A19" w:rsidRDefault="002C512F" w:rsidP="001C5100">
      <w:pPr>
        <w:rPr>
          <w:color w:val="943634" w:themeColor="accent2" w:themeShade="BF"/>
        </w:rPr>
      </w:pPr>
      <w:r w:rsidRPr="00772CBA">
        <w:rPr>
          <w:color w:val="943634" w:themeColor="accent2" w:themeShade="BF"/>
        </w:rPr>
        <w:t>[To update</w:t>
      </w:r>
      <w:r w:rsidR="006F663D">
        <w:rPr>
          <w:color w:val="943634" w:themeColor="accent2" w:themeShade="BF"/>
        </w:rPr>
        <w:t xml:space="preserve"> the table of contents</w:t>
      </w:r>
      <w:r w:rsidRPr="00772CBA">
        <w:rPr>
          <w:color w:val="943634" w:themeColor="accent2" w:themeShade="BF"/>
        </w:rPr>
        <w:t xml:space="preserve">, </w:t>
      </w:r>
      <w:r w:rsidR="006A16B9">
        <w:rPr>
          <w:color w:val="943634" w:themeColor="accent2" w:themeShade="BF"/>
        </w:rPr>
        <w:t xml:space="preserve">right click </w:t>
      </w:r>
      <w:r w:rsidRPr="00772CBA">
        <w:rPr>
          <w:color w:val="943634" w:themeColor="accent2" w:themeShade="BF"/>
        </w:rPr>
        <w:t xml:space="preserve">the message below and </w:t>
      </w:r>
      <w:r w:rsidR="006A16B9">
        <w:rPr>
          <w:color w:val="943634" w:themeColor="accent2" w:themeShade="BF"/>
        </w:rPr>
        <w:t>select Up</w:t>
      </w:r>
      <w:r w:rsidR="00631480">
        <w:rPr>
          <w:color w:val="943634" w:themeColor="accent2" w:themeShade="BF"/>
        </w:rPr>
        <w:t xml:space="preserve">date Field (F9 on PC, </w:t>
      </w:r>
      <w:r w:rsidR="00631480">
        <w:rPr>
          <w:rFonts w:ascii="Arial Unicode MS" w:hAnsi="Arial Unicode MS" w:cs="Arial Unicode MS"/>
          <w:color w:val="943634" w:themeColor="accent2" w:themeShade="BF"/>
        </w:rPr>
        <w:t>⌥</w:t>
      </w:r>
      <w:r w:rsidR="00631480">
        <w:rPr>
          <w:rFonts w:ascii="Wingdings" w:hAnsi="Wingdings"/>
          <w:color w:val="943634" w:themeColor="accent2" w:themeShade="BF"/>
        </w:rPr>
        <w:t></w:t>
      </w:r>
      <w:r w:rsidR="00631480">
        <w:rPr>
          <w:rFonts w:ascii="Arial Unicode MS" w:hAnsi="Arial Unicode MS" w:cs="Arial Unicode MS"/>
          <w:color w:val="943634" w:themeColor="accent2" w:themeShade="BF"/>
        </w:rPr>
        <w:t>⌘</w:t>
      </w:r>
      <w:r w:rsidR="006A16B9">
        <w:rPr>
          <w:color w:val="943634" w:themeColor="accent2" w:themeShade="BF"/>
        </w:rPr>
        <w:t>U on Mac)</w:t>
      </w:r>
      <w:r w:rsidR="00631480">
        <w:rPr>
          <w:color w:val="943634" w:themeColor="accent2" w:themeShade="BF"/>
        </w:rPr>
        <w:t>.</w:t>
      </w:r>
      <w:r w:rsidRPr="00772CBA">
        <w:rPr>
          <w:color w:val="943634" w:themeColor="accent2" w:themeShade="BF"/>
        </w:rPr>
        <w:t>]</w:t>
      </w:r>
    </w:p>
    <w:p w14:paraId="45C09E9A" w14:textId="77777777" w:rsidR="00634D62" w:rsidRDefault="00317D15" w:rsidP="001C5100">
      <w:pPr>
        <w:rPr>
          <w:b/>
        </w:rPr>
      </w:pPr>
      <w:r>
        <w:fldChar w:fldCharType="begin"/>
      </w:r>
      <w:r w:rsidR="001C5100">
        <w:instrText xml:space="preserve"> TOC \o "1-3" \h \z \t "AxureHeading1,1,AxureHeading2,2,AxureHeading3,3,AxureHeading4,4" </w:instrText>
      </w:r>
      <w:r>
        <w:fldChar w:fldCharType="separate"/>
      </w:r>
      <w:r w:rsidR="007D1422"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14:paraId="09915330" w14:textId="77777777" w:rsidR="004144D0" w:rsidRDefault="00634D62" w:rsidP="00536F6D">
      <w:r>
        <w:br w:type="page"/>
      </w:r>
    </w:p>
    <w:p w14:paraId="273118BA" w14:textId="77777777" w:rsidR="00867623" w:rsidRDefault="00867623">
      <w:pPr>
        <w:sectPr w:rsidR="00867623" w:rsidSect="004F3FB3">
          <w:headerReference w:type="default" r:id="rId9"/>
          <w:footerReference w:type="default" r:id="rId10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</w:pPr>
    </w:p>
    <w:p w14:paraId="218E6B91" w14:textId="77777777" w:rsidR="00867623" w:rsidRDefault="00E63744">
      <w:pPr>
        <w:pStyle w:val="Axure"/>
        <w:keepNext/>
      </w:pPr>
      <w:r>
        <w:lastRenderedPageBreak/>
        <w:t>页面</w:t>
      </w:r>
    </w:p>
    <w:p w14:paraId="6FC164E7" w14:textId="77777777" w:rsidR="00867623" w:rsidRDefault="00E63744">
      <w:pPr>
        <w:pStyle w:val="AxureHeading20"/>
        <w:keepNext/>
      </w:pPr>
      <w:r>
        <w:t>页面树目录</w:t>
      </w:r>
    </w:p>
    <w:p w14:paraId="6948D9D7" w14:textId="77777777" w:rsidR="00867623" w:rsidRDefault="00E63744">
      <w:r>
        <w:t>登录</w:t>
      </w:r>
      <w:r>
        <w:br/>
      </w:r>
      <w:r>
        <w:tab/>
      </w:r>
      <w:r>
        <w:t>注册</w:t>
      </w:r>
      <w:r>
        <w:br/>
      </w:r>
      <w:r>
        <w:tab/>
      </w:r>
      <w:r>
        <w:t>绑定手机号码</w:t>
      </w:r>
      <w:r>
        <w:br/>
      </w:r>
      <w:r>
        <w:tab/>
      </w:r>
      <w:r>
        <w:t>忘记密码</w:t>
      </w:r>
      <w:r>
        <w:br/>
      </w:r>
      <w:r>
        <w:tab/>
      </w:r>
      <w:r>
        <w:t>学生初始化</w:t>
      </w:r>
      <w:r>
        <w:br/>
      </w:r>
      <w:r>
        <w:tab/>
      </w:r>
      <w:r>
        <w:tab/>
      </w:r>
      <w:r>
        <w:t>绑定老师</w:t>
      </w:r>
      <w:r>
        <w:br/>
      </w:r>
      <w:r>
        <w:tab/>
      </w:r>
      <w:r>
        <w:t>老师初始化</w:t>
      </w:r>
      <w:r>
        <w:br/>
      </w:r>
      <w:r>
        <w:tab/>
      </w:r>
      <w:r>
        <w:t>家长初始化</w:t>
      </w:r>
      <w:r>
        <w:br/>
      </w:r>
      <w:r>
        <w:t>学生首页</w:t>
      </w:r>
      <w:r>
        <w:br/>
      </w:r>
      <w:r>
        <w:tab/>
      </w:r>
      <w:r>
        <w:t>做题页面</w:t>
      </w:r>
      <w:r>
        <w:br/>
      </w:r>
      <w:r>
        <w:tab/>
      </w:r>
      <w:r>
        <w:t>做题后</w:t>
      </w:r>
      <w:r>
        <w:t>--</w:t>
      </w:r>
      <w:r>
        <w:t>提交</w:t>
      </w:r>
      <w:r>
        <w:t xml:space="preserve"> </w:t>
      </w:r>
      <w:r>
        <w:t>对答案页面</w:t>
      </w:r>
      <w:r>
        <w:br/>
      </w:r>
      <w:r>
        <w:tab/>
      </w:r>
      <w:r>
        <w:t>题库做题（新）</w:t>
      </w:r>
      <w:r>
        <w:br/>
      </w:r>
      <w:r>
        <w:tab/>
      </w:r>
      <w:r>
        <w:tab/>
      </w:r>
      <w:r>
        <w:t>查看购买</w:t>
      </w:r>
      <w:r>
        <w:br/>
      </w:r>
      <w:r>
        <w:tab/>
      </w:r>
      <w:r>
        <w:tab/>
      </w:r>
      <w:r>
        <w:t>已购买题</w:t>
      </w:r>
      <w:r>
        <w:br/>
      </w:r>
      <w:r>
        <w:tab/>
      </w:r>
      <w:r>
        <w:tab/>
        <w:t>h5</w:t>
      </w:r>
      <w:r>
        <w:t>拍照上传答案</w:t>
      </w:r>
      <w:r>
        <w:br/>
      </w:r>
      <w:r>
        <w:tab/>
      </w:r>
      <w:r>
        <w:tab/>
      </w:r>
      <w:r>
        <w:t>错题集</w:t>
      </w:r>
      <w:r>
        <w:br/>
      </w:r>
      <w:r>
        <w:t>家长首页</w:t>
      </w:r>
      <w:r>
        <w:br/>
      </w:r>
      <w:r>
        <w:t>老师首页</w:t>
      </w:r>
      <w:r>
        <w:br/>
      </w:r>
      <w:r>
        <w:tab/>
      </w:r>
      <w:r>
        <w:t>讲解作业（或查看，查看不支持更改）</w:t>
      </w:r>
      <w:r>
        <w:br/>
      </w:r>
      <w:r>
        <w:tab/>
      </w:r>
      <w:r>
        <w:t>老师</w:t>
      </w:r>
      <w:r>
        <w:t>---</w:t>
      </w:r>
      <w:r>
        <w:t>错题集</w:t>
      </w:r>
      <w:r>
        <w:br/>
      </w:r>
      <w:r>
        <w:tab/>
      </w:r>
      <w:r>
        <w:tab/>
      </w:r>
      <w:r>
        <w:t>查看</w:t>
      </w:r>
      <w:r>
        <w:br/>
      </w:r>
      <w:r>
        <w:t>视频管理</w:t>
      </w:r>
      <w:r>
        <w:br/>
      </w:r>
      <w:r>
        <w:tab/>
      </w:r>
      <w:r>
        <w:t>上传视频</w:t>
      </w:r>
      <w:r>
        <w:br/>
      </w:r>
      <w:r>
        <w:tab/>
      </w:r>
      <w:r>
        <w:t>视频浏览</w:t>
      </w:r>
      <w:r>
        <w:br/>
      </w:r>
      <w:r>
        <w:t>题库管理</w:t>
      </w:r>
      <w:r>
        <w:br/>
      </w:r>
      <w:r>
        <w:tab/>
      </w:r>
      <w:r>
        <w:t>上传题库</w:t>
      </w:r>
      <w:r>
        <w:br/>
      </w:r>
      <w:r>
        <w:tab/>
      </w:r>
      <w:r>
        <w:tab/>
      </w:r>
      <w:r>
        <w:t>浏览试题</w:t>
      </w:r>
      <w:r>
        <w:br/>
      </w:r>
      <w:r>
        <w:tab/>
      </w:r>
      <w:r>
        <w:t>查看题库</w:t>
      </w:r>
      <w:r>
        <w:br/>
      </w:r>
      <w:r>
        <w:t>消息</w:t>
      </w:r>
      <w:r>
        <w:br/>
      </w:r>
      <w:r>
        <w:t>设置</w:t>
      </w:r>
      <w:r>
        <w:br/>
      </w:r>
      <w:r>
        <w:t>后台原型</w:t>
      </w:r>
      <w:r>
        <w:br/>
      </w:r>
      <w:r>
        <w:tab/>
      </w:r>
      <w:r>
        <w:t>登录</w:t>
      </w:r>
      <w:r>
        <w:br/>
      </w:r>
      <w:r>
        <w:tab/>
      </w:r>
      <w:r>
        <w:t>用户管理</w:t>
      </w:r>
      <w:r>
        <w:br/>
      </w:r>
      <w:r>
        <w:tab/>
      </w:r>
      <w:r>
        <w:t>身份实名管理</w:t>
      </w:r>
      <w:r>
        <w:br/>
      </w:r>
      <w:r>
        <w:tab/>
      </w:r>
      <w:r>
        <w:t>提现管理</w:t>
      </w:r>
      <w:r>
        <w:br/>
      </w:r>
      <w:r>
        <w:tab/>
      </w:r>
      <w:r>
        <w:t>视频管理</w:t>
      </w:r>
      <w:r>
        <w:br/>
      </w:r>
      <w:r>
        <w:tab/>
      </w:r>
      <w:r>
        <w:t>视频观看统计</w:t>
      </w:r>
      <w:r>
        <w:br/>
      </w:r>
      <w:r>
        <w:tab/>
      </w:r>
      <w:r>
        <w:t>题库统计</w:t>
      </w:r>
      <w:r>
        <w:br/>
      </w:r>
      <w:r>
        <w:tab/>
      </w:r>
      <w:r>
        <w:t>人员统计</w:t>
      </w:r>
      <w:r>
        <w:br/>
      </w:r>
      <w:r>
        <w:tab/>
      </w:r>
      <w:r>
        <w:t>分享统计</w:t>
      </w:r>
      <w:r>
        <w:br/>
      </w:r>
      <w:r>
        <w:tab/>
      </w:r>
      <w:r>
        <w:t>敏感词管理</w:t>
      </w:r>
      <w:r>
        <w:br/>
      </w:r>
      <w:r>
        <w:tab/>
      </w:r>
      <w:r>
        <w:t>资源提成比例设置</w:t>
      </w:r>
    </w:p>
    <w:p w14:paraId="2ADA0AE9" w14:textId="77777777" w:rsidR="00867623" w:rsidRDefault="00E63744">
      <w:pPr>
        <w:pStyle w:val="AxureHeading20"/>
        <w:keepNext/>
      </w:pPr>
      <w:r>
        <w:br w:type="page"/>
      </w:r>
      <w:r>
        <w:lastRenderedPageBreak/>
        <w:t>登录</w:t>
      </w:r>
    </w:p>
    <w:p w14:paraId="09E16583" w14:textId="77777777" w:rsidR="00867623" w:rsidRDefault="00E63744">
      <w:pPr>
        <w:pStyle w:val="AxureHeading30"/>
        <w:keepNext/>
      </w:pPr>
      <w:r>
        <w:t>用户界面</w:t>
      </w:r>
    </w:p>
    <w:p w14:paraId="27001667" w14:textId="77777777" w:rsidR="00867623" w:rsidRDefault="00E63744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7E6E7F0C" wp14:editId="700CE478">
            <wp:extent cx="5648325" cy="7153275"/>
            <wp:effectExtent l="0" t="0" r="0" b="0"/>
            <wp:docPr id="1" name="AX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2FA8" w14:textId="77777777" w:rsidR="00867623" w:rsidRDefault="00E63744">
      <w:pPr>
        <w:pStyle w:val="AxureHeading30"/>
        <w:keepNext/>
      </w:pPr>
      <w:r>
        <w:lastRenderedPageBreak/>
        <w:t>Unnamed</w:t>
      </w:r>
    </w:p>
    <w:p w14:paraId="3CF90963" w14:textId="77777777" w:rsidR="00867623" w:rsidRDefault="00E63744">
      <w:pPr>
        <w:pStyle w:val="AxureHeading40"/>
        <w:keepNext/>
      </w:pPr>
      <w:r>
        <w:t>State1</w:t>
      </w:r>
    </w:p>
    <w:p w14:paraId="38E9EE23" w14:textId="77777777" w:rsidR="00867623" w:rsidRDefault="00E63744">
      <w:pPr>
        <w:pStyle w:val="AxureHeading40"/>
        <w:keepNext/>
      </w:pPr>
      <w:r>
        <w:t>用户界面</w:t>
      </w:r>
    </w:p>
    <w:p w14:paraId="01618006" w14:textId="77777777" w:rsidR="00867623" w:rsidRDefault="00E63744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39A5CC33" wp14:editId="28979D11">
            <wp:extent cx="5257800" cy="4410075"/>
            <wp:effectExtent l="0" t="0" r="0" b="0"/>
            <wp:docPr id="2" name="AX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085A" w14:textId="77777777" w:rsidR="00867623" w:rsidRDefault="00E63744">
      <w:pPr>
        <w:pStyle w:val="AxureHeading4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57"/>
        <w:gridCol w:w="2442"/>
        <w:gridCol w:w="8045"/>
      </w:tblGrid>
      <w:tr w:rsidR="00867623" w14:paraId="7D9B17CC" w14:textId="77777777" w:rsidTr="00867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14:paraId="02421195" w14:textId="77777777" w:rsidR="00867623" w:rsidRDefault="00E63744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14:paraId="3BA9388A" w14:textId="77777777" w:rsidR="00867623" w:rsidRDefault="00E63744">
            <w:pPr>
              <w:pStyle w:val="Axure0"/>
            </w:pPr>
            <w:r>
              <w:t>交互</w:t>
            </w:r>
          </w:p>
        </w:tc>
        <w:tc>
          <w:tcPr>
            <w:tcW w:w="0" w:type="auto"/>
          </w:tcPr>
          <w:p w14:paraId="65EAD931" w14:textId="77777777" w:rsidR="00867623" w:rsidRDefault="00E63744">
            <w:pPr>
              <w:pStyle w:val="Axure0"/>
            </w:pPr>
            <w:r>
              <w:t>说明</w:t>
            </w:r>
          </w:p>
        </w:tc>
      </w:tr>
      <w:tr w:rsidR="00867623" w14:paraId="6E37C7FA" w14:textId="77777777" w:rsidTr="00867623">
        <w:trPr>
          <w:cantSplit/>
        </w:trPr>
        <w:tc>
          <w:tcPr>
            <w:tcW w:w="0" w:type="auto"/>
          </w:tcPr>
          <w:p w14:paraId="41ECD5A2" w14:textId="77777777" w:rsidR="00867623" w:rsidRDefault="00E63744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14:paraId="35CC90AD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注册</w:t>
            </w:r>
          </w:p>
        </w:tc>
        <w:tc>
          <w:tcPr>
            <w:tcW w:w="0" w:type="auto"/>
          </w:tcPr>
          <w:p w14:paraId="03D71B1D" w14:textId="77777777" w:rsidR="00867623" w:rsidRDefault="00867623">
            <w:pPr>
              <w:pStyle w:val="Axure1"/>
            </w:pPr>
          </w:p>
        </w:tc>
      </w:tr>
      <w:tr w:rsidR="00867623" w14:paraId="2B59814B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6CFFB49C" w14:textId="77777777" w:rsidR="00867623" w:rsidRDefault="00E63744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14:paraId="28C0A901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绑定手机号码</w:t>
            </w:r>
          </w:p>
        </w:tc>
        <w:tc>
          <w:tcPr>
            <w:tcW w:w="0" w:type="auto"/>
          </w:tcPr>
          <w:p w14:paraId="0220473C" w14:textId="77777777" w:rsidR="00867623" w:rsidRDefault="00867623">
            <w:pPr>
              <w:pStyle w:val="Axure1"/>
            </w:pPr>
          </w:p>
        </w:tc>
      </w:tr>
      <w:tr w:rsidR="00867623" w14:paraId="3BAC4801" w14:textId="77777777" w:rsidTr="00867623">
        <w:trPr>
          <w:cantSplit/>
        </w:trPr>
        <w:tc>
          <w:tcPr>
            <w:tcW w:w="0" w:type="auto"/>
          </w:tcPr>
          <w:p w14:paraId="23C1F271" w14:textId="77777777" w:rsidR="00867623" w:rsidRDefault="00E63744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14:paraId="627E9B83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学生首页</w:t>
            </w:r>
          </w:p>
        </w:tc>
        <w:tc>
          <w:tcPr>
            <w:tcW w:w="0" w:type="auto"/>
          </w:tcPr>
          <w:p w14:paraId="2E20CEDA" w14:textId="77777777" w:rsidR="00867623" w:rsidRDefault="00E63744">
            <w:pPr>
              <w:pStyle w:val="Axure1"/>
            </w:pPr>
            <w:r>
              <w:t>登录注意：只能够实现单一登录，例子如：</w:t>
            </w:r>
            <w:r>
              <w:t xml:space="preserve"> </w:t>
            </w:r>
            <w:r>
              <w:t>我在</w:t>
            </w:r>
            <w:r>
              <w:t>A</w:t>
            </w:r>
            <w:r>
              <w:t>电脑登录了，如果我再到</w:t>
            </w:r>
            <w:r>
              <w:t>B</w:t>
            </w:r>
            <w:r>
              <w:t>电脑登录，那么将</w:t>
            </w:r>
            <w:r>
              <w:t>A</w:t>
            </w:r>
            <w:r>
              <w:t>电脑强制性踢出去</w:t>
            </w:r>
          </w:p>
        </w:tc>
      </w:tr>
      <w:tr w:rsidR="00867623" w14:paraId="5AB59052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5B531ACA" w14:textId="77777777" w:rsidR="00867623" w:rsidRDefault="00E63744">
            <w:pPr>
              <w:pStyle w:val="Axure1"/>
            </w:pPr>
            <w:r>
              <w:t>4</w:t>
            </w:r>
          </w:p>
        </w:tc>
        <w:tc>
          <w:tcPr>
            <w:tcW w:w="0" w:type="auto"/>
          </w:tcPr>
          <w:p w14:paraId="1E379BB7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忘记密码</w:t>
            </w:r>
          </w:p>
        </w:tc>
        <w:tc>
          <w:tcPr>
            <w:tcW w:w="0" w:type="auto"/>
          </w:tcPr>
          <w:p w14:paraId="565D7746" w14:textId="77777777" w:rsidR="00867623" w:rsidRDefault="00867623">
            <w:pPr>
              <w:pStyle w:val="Axure1"/>
            </w:pPr>
          </w:p>
        </w:tc>
      </w:tr>
    </w:tbl>
    <w:p w14:paraId="026E761B" w14:textId="77777777" w:rsidR="00867623" w:rsidRDefault="00E63744">
      <w:pPr>
        <w:pStyle w:val="AxureHeading20"/>
        <w:keepNext/>
      </w:pPr>
      <w:r>
        <w:br w:type="page"/>
      </w:r>
      <w:r>
        <w:lastRenderedPageBreak/>
        <w:t>注册</w:t>
      </w:r>
    </w:p>
    <w:p w14:paraId="62B594E4" w14:textId="77777777" w:rsidR="00867623" w:rsidRDefault="00E63744">
      <w:pPr>
        <w:pStyle w:val="AxureHeading30"/>
        <w:keepNext/>
      </w:pPr>
      <w:r>
        <w:t>用户界面</w:t>
      </w:r>
    </w:p>
    <w:p w14:paraId="6B1DD9AD" w14:textId="77777777" w:rsidR="00867623" w:rsidRDefault="00E63744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5B71552A" wp14:editId="25DD0ABF">
            <wp:extent cx="5648325" cy="4752975"/>
            <wp:effectExtent l="0" t="0" r="0" b="0"/>
            <wp:docPr id="3" name="AX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B370" w14:textId="77777777" w:rsidR="00867623" w:rsidRDefault="00E63744">
      <w:pPr>
        <w:pStyle w:val="AxureHeading30"/>
        <w:keepNext/>
      </w:pPr>
      <w:r>
        <w:lastRenderedPageBreak/>
        <w:t>内容</w:t>
      </w:r>
    </w:p>
    <w:p w14:paraId="47D4B79D" w14:textId="77777777" w:rsidR="00867623" w:rsidRDefault="00E63744">
      <w:pPr>
        <w:pStyle w:val="AxureHeading40"/>
        <w:keepNext/>
      </w:pPr>
      <w:r>
        <w:t>State1</w:t>
      </w:r>
    </w:p>
    <w:p w14:paraId="4694D97A" w14:textId="77777777" w:rsidR="00867623" w:rsidRDefault="00E63744">
      <w:pPr>
        <w:pStyle w:val="AxureHeading40"/>
        <w:keepNext/>
      </w:pPr>
      <w:r>
        <w:t>用户界面</w:t>
      </w:r>
    </w:p>
    <w:p w14:paraId="5767F62F" w14:textId="77777777" w:rsidR="00867623" w:rsidRDefault="00E63744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2BF1F6BD" wp14:editId="7C9370B8">
            <wp:extent cx="5257800" cy="4410075"/>
            <wp:effectExtent l="0" t="0" r="0" b="0"/>
            <wp:docPr id="4" name="AX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533F" w14:textId="77777777" w:rsidR="00867623" w:rsidRDefault="00E63744">
      <w:pPr>
        <w:pStyle w:val="AxureHeading20"/>
        <w:keepNext/>
      </w:pPr>
      <w:r>
        <w:br w:type="page"/>
      </w:r>
      <w:r>
        <w:lastRenderedPageBreak/>
        <w:t>绑定手机号码</w:t>
      </w:r>
    </w:p>
    <w:p w14:paraId="52F2807C" w14:textId="77777777" w:rsidR="00867623" w:rsidRDefault="00E63744">
      <w:pPr>
        <w:pStyle w:val="AxureHeading30"/>
        <w:keepNext/>
      </w:pPr>
      <w:r>
        <w:t>用户界面</w:t>
      </w:r>
    </w:p>
    <w:p w14:paraId="3C3804C4" w14:textId="77777777" w:rsidR="00867623" w:rsidRDefault="00E63744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3F584EA9" wp14:editId="39CE8123">
            <wp:extent cx="5648325" cy="4752975"/>
            <wp:effectExtent l="0" t="0" r="0" b="0"/>
            <wp:docPr id="5" name="AX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A660" w14:textId="77777777" w:rsidR="00867623" w:rsidRDefault="00E63744">
      <w:pPr>
        <w:pStyle w:val="AxureHeading30"/>
        <w:keepNext/>
      </w:pPr>
      <w:r>
        <w:lastRenderedPageBreak/>
        <w:t>Unnamed</w:t>
      </w:r>
    </w:p>
    <w:p w14:paraId="5BCA7C2D" w14:textId="77777777" w:rsidR="00867623" w:rsidRDefault="00E63744">
      <w:pPr>
        <w:pStyle w:val="AxureHeading40"/>
        <w:keepNext/>
      </w:pPr>
      <w:r>
        <w:t>State1</w:t>
      </w:r>
    </w:p>
    <w:p w14:paraId="020AB93F" w14:textId="77777777" w:rsidR="00867623" w:rsidRDefault="00E63744">
      <w:pPr>
        <w:pStyle w:val="AxureHeading40"/>
        <w:keepNext/>
      </w:pPr>
      <w:r>
        <w:t>用户界面</w:t>
      </w:r>
    </w:p>
    <w:p w14:paraId="707152C4" w14:textId="77777777" w:rsidR="00867623" w:rsidRDefault="00E63744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423CEA17" wp14:editId="35ED4E0C">
            <wp:extent cx="5257800" cy="4410075"/>
            <wp:effectExtent l="0" t="0" r="0" b="0"/>
            <wp:docPr id="6" name="AX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21D7" w14:textId="77777777" w:rsidR="00867623" w:rsidRDefault="00E63744">
      <w:pPr>
        <w:pStyle w:val="AxureHeading20"/>
        <w:keepNext/>
      </w:pPr>
      <w:r>
        <w:br w:type="page"/>
      </w:r>
      <w:r>
        <w:lastRenderedPageBreak/>
        <w:t>忘记密码</w:t>
      </w:r>
    </w:p>
    <w:p w14:paraId="62FC1097" w14:textId="77777777" w:rsidR="00867623" w:rsidRDefault="00E63744">
      <w:pPr>
        <w:pStyle w:val="AxureHeading30"/>
        <w:keepNext/>
      </w:pPr>
      <w:r>
        <w:t>用户界面</w:t>
      </w:r>
    </w:p>
    <w:p w14:paraId="7B1568BD" w14:textId="77777777" w:rsidR="00867623" w:rsidRDefault="00E63744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6BD7E618" wp14:editId="54A30859">
            <wp:extent cx="5648325" cy="4752975"/>
            <wp:effectExtent l="0" t="0" r="0" b="0"/>
            <wp:docPr id="7" name="AXU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0C79" w14:textId="77777777" w:rsidR="00867623" w:rsidRDefault="00E63744">
      <w:pPr>
        <w:pStyle w:val="AxureHeading30"/>
        <w:keepNext/>
      </w:pPr>
      <w:r>
        <w:lastRenderedPageBreak/>
        <w:t>Unnamed</w:t>
      </w:r>
    </w:p>
    <w:p w14:paraId="22CB7ADD" w14:textId="77777777" w:rsidR="00867623" w:rsidRDefault="00E63744">
      <w:pPr>
        <w:pStyle w:val="AxureHeading40"/>
        <w:keepNext/>
      </w:pPr>
      <w:r>
        <w:t>State1</w:t>
      </w:r>
    </w:p>
    <w:p w14:paraId="73354254" w14:textId="77777777" w:rsidR="00867623" w:rsidRDefault="00E63744">
      <w:pPr>
        <w:pStyle w:val="AxureHeading40"/>
        <w:keepNext/>
      </w:pPr>
      <w:r>
        <w:t>用户界面</w:t>
      </w:r>
    </w:p>
    <w:p w14:paraId="5D3E8CBF" w14:textId="77777777" w:rsidR="00867623" w:rsidRDefault="00E63744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0D843240" wp14:editId="238874A7">
            <wp:extent cx="5257800" cy="4410075"/>
            <wp:effectExtent l="0" t="0" r="0" b="0"/>
            <wp:docPr id="8" name="AXU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5B85" w14:textId="77777777" w:rsidR="00867623" w:rsidRDefault="00E63744">
      <w:pPr>
        <w:pStyle w:val="AxureHeading20"/>
        <w:keepNext/>
      </w:pPr>
      <w:r>
        <w:br w:type="page"/>
      </w:r>
      <w:r>
        <w:lastRenderedPageBreak/>
        <w:t>学生初始化</w:t>
      </w:r>
    </w:p>
    <w:p w14:paraId="7985D8E0" w14:textId="77777777" w:rsidR="00867623" w:rsidRDefault="00E63744">
      <w:pPr>
        <w:pStyle w:val="AxureHeading30"/>
        <w:keepNext/>
      </w:pPr>
      <w:r>
        <w:t>用户界面</w:t>
      </w:r>
    </w:p>
    <w:p w14:paraId="1EDE083B" w14:textId="77777777" w:rsidR="00867623" w:rsidRDefault="00E63744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44EFF55F" wp14:editId="44A51B06">
            <wp:extent cx="6858000" cy="3114675"/>
            <wp:effectExtent l="0" t="0" r="0" b="0"/>
            <wp:docPr id="9" name="AXU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86D7" w14:textId="77777777" w:rsidR="00867623" w:rsidRDefault="00E63744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6429"/>
      </w:tblGrid>
      <w:tr w:rsidR="00867623" w14:paraId="11F1D817" w14:textId="77777777" w:rsidTr="00867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14:paraId="47B7C3EA" w14:textId="77777777" w:rsidR="00867623" w:rsidRDefault="00E63744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14:paraId="6FE3D1BB" w14:textId="77777777" w:rsidR="00867623" w:rsidRDefault="00E63744">
            <w:pPr>
              <w:pStyle w:val="Axure0"/>
            </w:pPr>
            <w:r>
              <w:t>说明</w:t>
            </w:r>
          </w:p>
        </w:tc>
      </w:tr>
      <w:tr w:rsidR="00867623" w14:paraId="75A30DDD" w14:textId="77777777" w:rsidTr="00867623">
        <w:trPr>
          <w:cantSplit/>
        </w:trPr>
        <w:tc>
          <w:tcPr>
            <w:tcW w:w="0" w:type="auto"/>
          </w:tcPr>
          <w:p w14:paraId="05FBA63A" w14:textId="77777777" w:rsidR="00867623" w:rsidRDefault="00E63744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14:paraId="2224B792" w14:textId="77777777" w:rsidR="00867623" w:rsidRDefault="00E63744">
            <w:pPr>
              <w:pStyle w:val="Axure1"/>
            </w:pPr>
            <w:r>
              <w:rPr>
                <w:rFonts w:ascii="PingFang SC" w:hAnsi="PingFang SC"/>
              </w:rPr>
              <w:t>班级</w:t>
            </w:r>
            <w:r>
              <w:t xml:space="preserve"> 1 </w:t>
            </w:r>
            <w:r>
              <w:rPr>
                <w:rFonts w:ascii="PingFang SC" w:hAnsi="PingFang SC"/>
              </w:rPr>
              <w:t>到</w:t>
            </w:r>
            <w:r>
              <w:t xml:space="preserve">  30 </w:t>
            </w:r>
            <w:r>
              <w:rPr>
                <w:rFonts w:ascii="PingFang SC" w:hAnsi="PingFang SC"/>
              </w:rPr>
              <w:t>个</w:t>
            </w:r>
            <w:r>
              <w:t xml:space="preserve"> </w:t>
            </w:r>
            <w:r>
              <w:rPr>
                <w:rFonts w:ascii="PingFang SC" w:hAnsi="PingFang SC"/>
              </w:rPr>
              <w:t>班级，必须可以输入班级</w:t>
            </w:r>
          </w:p>
        </w:tc>
      </w:tr>
      <w:tr w:rsidR="00867623" w14:paraId="37B8C4B8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0B57CF79" w14:textId="77777777" w:rsidR="00867623" w:rsidRDefault="00E63744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14:paraId="42BF15EC" w14:textId="77777777" w:rsidR="00867623" w:rsidRDefault="00E63744">
            <w:pPr>
              <w:pStyle w:val="Axure1"/>
            </w:pPr>
            <w:r>
              <w:rPr>
                <w:rFonts w:ascii="PingFang SC" w:hAnsi="PingFang SC"/>
              </w:rPr>
              <w:t>如果绑定老师后：自动绑定到这个老师的学校，自动将学校名称更改为</w:t>
            </w:r>
            <w:r>
              <w:t xml:space="preserve"> </w:t>
            </w:r>
            <w:r>
              <w:rPr>
                <w:rFonts w:ascii="PingFang SC" w:hAnsi="PingFang SC"/>
              </w:rPr>
              <w:t>和老师相同的学校</w:t>
            </w:r>
          </w:p>
        </w:tc>
      </w:tr>
    </w:tbl>
    <w:p w14:paraId="465F9358" w14:textId="77777777" w:rsidR="00867623" w:rsidRDefault="00E63744">
      <w:pPr>
        <w:pStyle w:val="AxureHeading20"/>
        <w:keepNext/>
      </w:pPr>
      <w:r>
        <w:br w:type="page"/>
      </w:r>
      <w:r>
        <w:lastRenderedPageBreak/>
        <w:t>绑定老师</w:t>
      </w:r>
    </w:p>
    <w:p w14:paraId="5BA48244" w14:textId="77777777" w:rsidR="00867623" w:rsidRDefault="00E63744">
      <w:pPr>
        <w:pStyle w:val="AxureHeading30"/>
        <w:keepNext/>
      </w:pPr>
      <w:r>
        <w:t>用户界面</w:t>
      </w:r>
    </w:p>
    <w:p w14:paraId="512648BD" w14:textId="77777777" w:rsidR="00867623" w:rsidRDefault="00E63744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0D0A8309" wp14:editId="6751992E">
            <wp:extent cx="5953125" cy="7315200"/>
            <wp:effectExtent l="0" t="0" r="0" b="0"/>
            <wp:docPr id="10" name="AXU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52ED" w14:textId="77777777" w:rsidR="00867623" w:rsidRDefault="00E63744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944"/>
      </w:tblGrid>
      <w:tr w:rsidR="00867623" w14:paraId="18354DD8" w14:textId="77777777" w:rsidTr="00867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14:paraId="479726E3" w14:textId="77777777" w:rsidR="00867623" w:rsidRDefault="00E63744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14:paraId="0CBBB5AC" w14:textId="77777777" w:rsidR="00867623" w:rsidRDefault="00E63744">
            <w:pPr>
              <w:pStyle w:val="Axure0"/>
            </w:pPr>
            <w:r>
              <w:t>说明</w:t>
            </w:r>
          </w:p>
        </w:tc>
      </w:tr>
      <w:tr w:rsidR="00867623" w14:paraId="45288581" w14:textId="77777777" w:rsidTr="00867623">
        <w:trPr>
          <w:cantSplit/>
        </w:trPr>
        <w:tc>
          <w:tcPr>
            <w:tcW w:w="0" w:type="auto"/>
          </w:tcPr>
          <w:p w14:paraId="4FF82073" w14:textId="77777777" w:rsidR="00867623" w:rsidRDefault="00E63744">
            <w:pPr>
              <w:pStyle w:val="Axure1"/>
            </w:pPr>
            <w:r>
              <w:lastRenderedPageBreak/>
              <w:t>1</w:t>
            </w:r>
          </w:p>
        </w:tc>
        <w:tc>
          <w:tcPr>
            <w:tcW w:w="0" w:type="auto"/>
          </w:tcPr>
          <w:p w14:paraId="7D01B277" w14:textId="77777777" w:rsidR="00867623" w:rsidRDefault="00E63744">
            <w:pPr>
              <w:pStyle w:val="Axure1"/>
            </w:pPr>
            <w:r>
              <w:rPr>
                <w:rFonts w:ascii="PingFang SC" w:hAnsi="PingFang SC"/>
              </w:rPr>
              <w:t>这里可编辑</w:t>
            </w:r>
          </w:p>
        </w:tc>
      </w:tr>
    </w:tbl>
    <w:p w14:paraId="3E966C85" w14:textId="77777777" w:rsidR="00867623" w:rsidRDefault="00E63744">
      <w:pPr>
        <w:pStyle w:val="AxureHeading20"/>
        <w:keepNext/>
      </w:pPr>
      <w:r>
        <w:br w:type="page"/>
      </w:r>
      <w:r>
        <w:lastRenderedPageBreak/>
        <w:t>老师初始化</w:t>
      </w:r>
    </w:p>
    <w:p w14:paraId="2BCE0F2C" w14:textId="77777777" w:rsidR="00867623" w:rsidRDefault="00E63744">
      <w:pPr>
        <w:pStyle w:val="AxureHeading30"/>
        <w:keepNext/>
      </w:pPr>
      <w:r>
        <w:t>用户界面</w:t>
      </w:r>
    </w:p>
    <w:p w14:paraId="1B28D132" w14:textId="77777777" w:rsidR="00867623" w:rsidRDefault="00E63744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406E5A4B" wp14:editId="648ACE41">
            <wp:extent cx="6858000" cy="3190875"/>
            <wp:effectExtent l="0" t="0" r="0" b="0"/>
            <wp:docPr id="11" name="AXU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2636" w14:textId="77777777" w:rsidR="00867623" w:rsidRDefault="00E63744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704"/>
      </w:tblGrid>
      <w:tr w:rsidR="00867623" w14:paraId="440B9948" w14:textId="77777777" w:rsidTr="00867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14:paraId="563C9E30" w14:textId="77777777" w:rsidR="00867623" w:rsidRDefault="00E63744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14:paraId="6E8D7698" w14:textId="77777777" w:rsidR="00867623" w:rsidRDefault="00E63744">
            <w:pPr>
              <w:pStyle w:val="Axure0"/>
            </w:pPr>
            <w:r>
              <w:t>说明</w:t>
            </w:r>
          </w:p>
        </w:tc>
      </w:tr>
      <w:tr w:rsidR="00867623" w14:paraId="03A37FC2" w14:textId="77777777" w:rsidTr="00867623">
        <w:trPr>
          <w:cantSplit/>
        </w:trPr>
        <w:tc>
          <w:tcPr>
            <w:tcW w:w="0" w:type="auto"/>
          </w:tcPr>
          <w:p w14:paraId="0C0446EF" w14:textId="77777777" w:rsidR="00867623" w:rsidRDefault="00E63744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14:paraId="1B220842" w14:textId="77777777" w:rsidR="00867623" w:rsidRDefault="00E63744">
            <w:pPr>
              <w:pStyle w:val="Axure1"/>
            </w:pPr>
            <w:r>
              <w:rPr>
                <w:rFonts w:ascii="PingFang SC" w:hAnsi="PingFang SC"/>
              </w:rPr>
              <w:t>班级对应学科，可以添加班级和学科</w:t>
            </w:r>
          </w:p>
        </w:tc>
      </w:tr>
      <w:tr w:rsidR="00867623" w14:paraId="2DBE99AE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3268D64C" w14:textId="77777777" w:rsidR="00867623" w:rsidRDefault="00E63744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14:paraId="7AF1EA83" w14:textId="77777777" w:rsidR="00867623" w:rsidRDefault="00E63744">
            <w:pPr>
              <w:pStyle w:val="Axure1"/>
            </w:pPr>
            <w:r>
              <w:rPr>
                <w:rFonts w:ascii="PingFang SC" w:hAnsi="PingFang SC"/>
              </w:rPr>
              <w:t>提交成功后，提示请等待审核</w:t>
            </w:r>
          </w:p>
        </w:tc>
      </w:tr>
    </w:tbl>
    <w:p w14:paraId="041A65E2" w14:textId="77777777" w:rsidR="00867623" w:rsidRDefault="00E63744">
      <w:pPr>
        <w:pStyle w:val="AxureHeading20"/>
        <w:keepNext/>
      </w:pPr>
      <w:r>
        <w:br w:type="page"/>
      </w:r>
      <w:r>
        <w:lastRenderedPageBreak/>
        <w:t>家长初始化</w:t>
      </w:r>
    </w:p>
    <w:p w14:paraId="03C32F06" w14:textId="77777777" w:rsidR="00867623" w:rsidRDefault="00E63744">
      <w:pPr>
        <w:pStyle w:val="AxureHeading30"/>
        <w:keepNext/>
      </w:pPr>
      <w:r>
        <w:t>用户界面</w:t>
      </w:r>
    </w:p>
    <w:p w14:paraId="71EFBB30" w14:textId="77777777" w:rsidR="00867623" w:rsidRDefault="00E63744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3C1779BE" wp14:editId="6BA6379A">
            <wp:extent cx="5143500" cy="2200275"/>
            <wp:effectExtent l="0" t="0" r="0" b="0"/>
            <wp:docPr id="12" name="AXU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219E" w14:textId="77777777" w:rsidR="00867623" w:rsidRDefault="00E63744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224"/>
      </w:tblGrid>
      <w:tr w:rsidR="00867623" w14:paraId="425B1170" w14:textId="77777777" w:rsidTr="00867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14:paraId="682F6391" w14:textId="77777777" w:rsidR="00867623" w:rsidRDefault="00E63744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14:paraId="7D0BA237" w14:textId="77777777" w:rsidR="00867623" w:rsidRDefault="00E63744">
            <w:pPr>
              <w:pStyle w:val="Axure0"/>
            </w:pPr>
            <w:r>
              <w:t>说明</w:t>
            </w:r>
          </w:p>
        </w:tc>
      </w:tr>
      <w:tr w:rsidR="00867623" w14:paraId="3508A429" w14:textId="77777777" w:rsidTr="00867623">
        <w:trPr>
          <w:cantSplit/>
        </w:trPr>
        <w:tc>
          <w:tcPr>
            <w:tcW w:w="0" w:type="auto"/>
          </w:tcPr>
          <w:p w14:paraId="3AB8E076" w14:textId="77777777" w:rsidR="00867623" w:rsidRDefault="00E63744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14:paraId="6187E27C" w14:textId="77777777" w:rsidR="00867623" w:rsidRDefault="00E63744">
            <w:pPr>
              <w:pStyle w:val="Axure1"/>
            </w:pPr>
            <w:r>
              <w:rPr>
                <w:rFonts w:ascii="PingFang SC" w:hAnsi="PingFang SC"/>
              </w:rPr>
              <w:t>提交成功后，提示请等待审核</w:t>
            </w:r>
          </w:p>
        </w:tc>
      </w:tr>
    </w:tbl>
    <w:p w14:paraId="278E8F10" w14:textId="77777777" w:rsidR="00867623" w:rsidRDefault="00E63744">
      <w:pPr>
        <w:pStyle w:val="AxureHeading20"/>
        <w:keepNext/>
      </w:pPr>
      <w:r>
        <w:br w:type="page"/>
      </w:r>
      <w:r>
        <w:lastRenderedPageBreak/>
        <w:t>学生首页</w:t>
      </w:r>
    </w:p>
    <w:p w14:paraId="23132E4F" w14:textId="77777777" w:rsidR="00867623" w:rsidRDefault="00E63744">
      <w:pPr>
        <w:pStyle w:val="AxureHeading30"/>
        <w:keepNext/>
      </w:pPr>
      <w:r>
        <w:t>用户界面</w:t>
      </w:r>
    </w:p>
    <w:p w14:paraId="31E449D8" w14:textId="77777777" w:rsidR="00867623" w:rsidRDefault="00E63744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62AFF705" wp14:editId="13A46033">
            <wp:extent cx="6858000" cy="3600450"/>
            <wp:effectExtent l="0" t="0" r="0" b="0"/>
            <wp:docPr id="13" name="AXU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XU1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9F57" w14:textId="77777777" w:rsidR="00867623" w:rsidRDefault="00E63744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696"/>
        <w:gridCol w:w="2224"/>
      </w:tblGrid>
      <w:tr w:rsidR="00867623" w14:paraId="33EA2199" w14:textId="77777777" w:rsidTr="00867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14:paraId="597A851A" w14:textId="77777777" w:rsidR="00867623" w:rsidRDefault="00E63744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14:paraId="4C510EA3" w14:textId="77777777" w:rsidR="00867623" w:rsidRDefault="00E63744">
            <w:pPr>
              <w:pStyle w:val="Axure0"/>
            </w:pPr>
            <w:r>
              <w:t>交互</w:t>
            </w:r>
          </w:p>
        </w:tc>
        <w:tc>
          <w:tcPr>
            <w:tcW w:w="0" w:type="auto"/>
          </w:tcPr>
          <w:p w14:paraId="5CAB5509" w14:textId="77777777" w:rsidR="00867623" w:rsidRDefault="00E63744">
            <w:pPr>
              <w:pStyle w:val="Axure0"/>
            </w:pPr>
            <w:r>
              <w:t>说明</w:t>
            </w:r>
          </w:p>
        </w:tc>
      </w:tr>
      <w:tr w:rsidR="00867623" w14:paraId="0B1D6BFB" w14:textId="77777777" w:rsidTr="00867623">
        <w:trPr>
          <w:cantSplit/>
        </w:trPr>
        <w:tc>
          <w:tcPr>
            <w:tcW w:w="0" w:type="auto"/>
          </w:tcPr>
          <w:p w14:paraId="3817B091" w14:textId="77777777" w:rsidR="00867623" w:rsidRDefault="00E63744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14:paraId="7FDD772D" w14:textId="77777777" w:rsidR="00867623" w:rsidRDefault="00867623">
            <w:pPr>
              <w:pStyle w:val="Axure1"/>
            </w:pPr>
          </w:p>
        </w:tc>
        <w:tc>
          <w:tcPr>
            <w:tcW w:w="0" w:type="auto"/>
          </w:tcPr>
          <w:p w14:paraId="6E31E4A4" w14:textId="77777777" w:rsidR="00867623" w:rsidRDefault="00E63744">
            <w:pPr>
              <w:pStyle w:val="Axure1"/>
            </w:pPr>
            <w:r>
              <w:rPr>
                <w:rFonts w:ascii="PingFang SC" w:hAnsi="PingFang SC"/>
              </w:rPr>
              <w:t>视频学习，题库做题，错题集</w:t>
            </w:r>
          </w:p>
        </w:tc>
      </w:tr>
      <w:tr w:rsidR="00867623" w14:paraId="1B9304DA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02C42E2A" w14:textId="77777777" w:rsidR="00867623" w:rsidRDefault="00E63744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14:paraId="3B2BBAA7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题库做题（新）</w:t>
            </w:r>
          </w:p>
        </w:tc>
        <w:tc>
          <w:tcPr>
            <w:tcW w:w="0" w:type="auto"/>
          </w:tcPr>
          <w:p w14:paraId="17A477C2" w14:textId="77777777" w:rsidR="00867623" w:rsidRDefault="00867623">
            <w:pPr>
              <w:pStyle w:val="Axure1"/>
            </w:pPr>
          </w:p>
        </w:tc>
      </w:tr>
      <w:tr w:rsidR="00867623" w14:paraId="19E8E0F6" w14:textId="77777777" w:rsidTr="00867623">
        <w:trPr>
          <w:cantSplit/>
        </w:trPr>
        <w:tc>
          <w:tcPr>
            <w:tcW w:w="0" w:type="auto"/>
          </w:tcPr>
          <w:p w14:paraId="722DDB96" w14:textId="77777777" w:rsidR="00867623" w:rsidRDefault="00E63744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14:paraId="644DF2C4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视频浏览</w:t>
            </w:r>
          </w:p>
        </w:tc>
        <w:tc>
          <w:tcPr>
            <w:tcW w:w="0" w:type="auto"/>
          </w:tcPr>
          <w:p w14:paraId="1D672AFD" w14:textId="77777777" w:rsidR="00867623" w:rsidRDefault="00867623">
            <w:pPr>
              <w:pStyle w:val="Axure1"/>
            </w:pPr>
          </w:p>
        </w:tc>
      </w:tr>
    </w:tbl>
    <w:p w14:paraId="160B07EC" w14:textId="77777777" w:rsidR="00867623" w:rsidRDefault="00E63744">
      <w:pPr>
        <w:pStyle w:val="AxureHeading20"/>
        <w:keepNext/>
      </w:pPr>
      <w:r>
        <w:br w:type="page"/>
      </w:r>
      <w:r>
        <w:lastRenderedPageBreak/>
        <w:t>做题页面</w:t>
      </w:r>
    </w:p>
    <w:p w14:paraId="403BB84F" w14:textId="77777777" w:rsidR="00867623" w:rsidRDefault="00E63744">
      <w:pPr>
        <w:pStyle w:val="AxureHeading30"/>
        <w:keepNext/>
      </w:pPr>
      <w:r>
        <w:t>用户界面</w:t>
      </w:r>
    </w:p>
    <w:p w14:paraId="4E1A84CB" w14:textId="77777777" w:rsidR="00867623" w:rsidRDefault="00E63744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240B2ECA" wp14:editId="5C0EBFF1">
            <wp:extent cx="4943475" cy="7315200"/>
            <wp:effectExtent l="0" t="0" r="0" b="0"/>
            <wp:docPr id="14" name="AXU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XU13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2E45" w14:textId="77777777" w:rsidR="00867623" w:rsidRDefault="00E63744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6064"/>
      </w:tblGrid>
      <w:tr w:rsidR="00867623" w14:paraId="0BC33CEA" w14:textId="77777777" w:rsidTr="00867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14:paraId="46ACF4B1" w14:textId="77777777" w:rsidR="00867623" w:rsidRDefault="00E63744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14:paraId="74340C27" w14:textId="77777777" w:rsidR="00867623" w:rsidRDefault="00E63744">
            <w:pPr>
              <w:pStyle w:val="Axure0"/>
            </w:pPr>
            <w:r>
              <w:t>说明</w:t>
            </w:r>
          </w:p>
        </w:tc>
      </w:tr>
      <w:tr w:rsidR="00867623" w14:paraId="16769A77" w14:textId="77777777" w:rsidTr="00867623">
        <w:trPr>
          <w:cantSplit/>
        </w:trPr>
        <w:tc>
          <w:tcPr>
            <w:tcW w:w="0" w:type="auto"/>
          </w:tcPr>
          <w:p w14:paraId="5C04A384" w14:textId="77777777" w:rsidR="00867623" w:rsidRDefault="00E63744">
            <w:pPr>
              <w:pStyle w:val="Axure1"/>
            </w:pPr>
            <w:r>
              <w:lastRenderedPageBreak/>
              <w:t>1</w:t>
            </w:r>
          </w:p>
        </w:tc>
        <w:tc>
          <w:tcPr>
            <w:tcW w:w="0" w:type="auto"/>
          </w:tcPr>
          <w:p w14:paraId="3901D5DF" w14:textId="77777777" w:rsidR="00867623" w:rsidRDefault="00E63744">
            <w:pPr>
              <w:pStyle w:val="Axure1"/>
            </w:pPr>
            <w:r>
              <w:t>点击可滑动跳转到对应的题上面去</w:t>
            </w:r>
          </w:p>
        </w:tc>
      </w:tr>
      <w:tr w:rsidR="00867623" w14:paraId="6D6F2A09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5F108186" w14:textId="77777777" w:rsidR="00867623" w:rsidRDefault="00E63744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14:paraId="1745D7A9" w14:textId="77777777" w:rsidR="00867623" w:rsidRDefault="00E63744">
            <w:pPr>
              <w:pStyle w:val="Axure1"/>
            </w:pPr>
            <w:r>
              <w:t>点击可滑动跳转到对应的题上面去</w:t>
            </w:r>
          </w:p>
        </w:tc>
      </w:tr>
      <w:tr w:rsidR="00867623" w14:paraId="121D22EE" w14:textId="77777777" w:rsidTr="00867623">
        <w:trPr>
          <w:cantSplit/>
        </w:trPr>
        <w:tc>
          <w:tcPr>
            <w:tcW w:w="0" w:type="auto"/>
          </w:tcPr>
          <w:p w14:paraId="5CAC8B96" w14:textId="77777777" w:rsidR="00867623" w:rsidRDefault="00E63744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14:paraId="6273DE1E" w14:textId="77777777" w:rsidR="00867623" w:rsidRDefault="00E63744">
            <w:pPr>
              <w:pStyle w:val="Axure1"/>
            </w:pPr>
            <w:r>
              <w:t>点击可滑动跳转到对应的题上面去</w:t>
            </w:r>
          </w:p>
        </w:tc>
      </w:tr>
      <w:tr w:rsidR="00867623" w14:paraId="62842F3A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02D1CBDF" w14:textId="77777777" w:rsidR="00867623" w:rsidRDefault="00E63744">
            <w:pPr>
              <w:pStyle w:val="Axure1"/>
            </w:pPr>
            <w:r>
              <w:t>4</w:t>
            </w:r>
          </w:p>
        </w:tc>
        <w:tc>
          <w:tcPr>
            <w:tcW w:w="0" w:type="auto"/>
          </w:tcPr>
          <w:p w14:paraId="4586E175" w14:textId="77777777" w:rsidR="00867623" w:rsidRDefault="00E63744">
            <w:pPr>
              <w:pStyle w:val="Axure1"/>
            </w:pPr>
            <w:r>
              <w:t>点击可滑动跳转到对应的题上面去</w:t>
            </w:r>
          </w:p>
        </w:tc>
      </w:tr>
      <w:tr w:rsidR="00867623" w14:paraId="6A69FFBD" w14:textId="77777777" w:rsidTr="00867623">
        <w:trPr>
          <w:cantSplit/>
        </w:trPr>
        <w:tc>
          <w:tcPr>
            <w:tcW w:w="0" w:type="auto"/>
          </w:tcPr>
          <w:p w14:paraId="0414C03B" w14:textId="77777777" w:rsidR="00867623" w:rsidRDefault="00E63744">
            <w:pPr>
              <w:pStyle w:val="Axure1"/>
            </w:pPr>
            <w:r>
              <w:t>5</w:t>
            </w:r>
          </w:p>
        </w:tc>
        <w:tc>
          <w:tcPr>
            <w:tcW w:w="0" w:type="auto"/>
          </w:tcPr>
          <w:p w14:paraId="2B1F4A16" w14:textId="77777777" w:rsidR="00867623" w:rsidRDefault="00E63744">
            <w:pPr>
              <w:pStyle w:val="Axure1"/>
            </w:pPr>
            <w:r>
              <w:t>点击可滑动跳转到对应的题上面去</w:t>
            </w:r>
          </w:p>
        </w:tc>
      </w:tr>
      <w:tr w:rsidR="00867623" w14:paraId="4CBAF4F0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7F84D604" w14:textId="77777777" w:rsidR="00867623" w:rsidRDefault="00E63744">
            <w:pPr>
              <w:pStyle w:val="Axure1"/>
            </w:pPr>
            <w:r>
              <w:t>6</w:t>
            </w:r>
          </w:p>
        </w:tc>
        <w:tc>
          <w:tcPr>
            <w:tcW w:w="0" w:type="auto"/>
          </w:tcPr>
          <w:p w14:paraId="261347EC" w14:textId="77777777" w:rsidR="00867623" w:rsidRDefault="00E63744">
            <w:pPr>
              <w:pStyle w:val="Axure1"/>
            </w:pPr>
            <w:r>
              <w:t>点击图片可以单独放大</w:t>
            </w:r>
          </w:p>
        </w:tc>
      </w:tr>
      <w:tr w:rsidR="00867623" w14:paraId="1ABF1B92" w14:textId="77777777" w:rsidTr="00867623">
        <w:trPr>
          <w:cantSplit/>
        </w:trPr>
        <w:tc>
          <w:tcPr>
            <w:tcW w:w="0" w:type="auto"/>
          </w:tcPr>
          <w:p w14:paraId="3B536A9D" w14:textId="77777777" w:rsidR="00867623" w:rsidRDefault="00E63744">
            <w:pPr>
              <w:pStyle w:val="Axure1"/>
            </w:pPr>
            <w:r>
              <w:t>7</w:t>
            </w:r>
          </w:p>
        </w:tc>
        <w:tc>
          <w:tcPr>
            <w:tcW w:w="0" w:type="auto"/>
          </w:tcPr>
          <w:p w14:paraId="0A2DD132" w14:textId="77777777" w:rsidR="00867623" w:rsidRDefault="00E63744">
            <w:pPr>
              <w:pStyle w:val="Axure1"/>
            </w:pPr>
            <w:r>
              <w:rPr>
                <w:rFonts w:ascii="PingFang SC" w:hAnsi="PingFang SC"/>
              </w:rPr>
              <w:t>手机扫二维码可添加做题答案，图片不超过</w:t>
            </w:r>
            <w:r>
              <w:rPr>
                <w:rFonts w:ascii="PingFang SC" w:hAnsi="PingFang SC"/>
              </w:rPr>
              <w:t>9</w:t>
            </w:r>
            <w:r>
              <w:rPr>
                <w:rFonts w:ascii="PingFang SC" w:hAnsi="PingFang SC"/>
              </w:rPr>
              <w:t>张</w:t>
            </w:r>
          </w:p>
        </w:tc>
      </w:tr>
      <w:tr w:rsidR="00867623" w14:paraId="15CC1C7E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3091708E" w14:textId="77777777" w:rsidR="00867623" w:rsidRDefault="00E63744">
            <w:pPr>
              <w:pStyle w:val="Axure1"/>
            </w:pPr>
            <w:r>
              <w:t>8</w:t>
            </w:r>
          </w:p>
        </w:tc>
        <w:tc>
          <w:tcPr>
            <w:tcW w:w="0" w:type="auto"/>
          </w:tcPr>
          <w:p w14:paraId="5697BA1F" w14:textId="77777777" w:rsidR="00867623" w:rsidRDefault="00E63744">
            <w:pPr>
              <w:pStyle w:val="Axure1"/>
            </w:pPr>
            <w:r>
              <w:t>点击图片可以单独放大</w:t>
            </w:r>
          </w:p>
        </w:tc>
      </w:tr>
      <w:tr w:rsidR="00867623" w14:paraId="76437FED" w14:textId="77777777" w:rsidTr="00867623">
        <w:trPr>
          <w:cantSplit/>
        </w:trPr>
        <w:tc>
          <w:tcPr>
            <w:tcW w:w="0" w:type="auto"/>
          </w:tcPr>
          <w:p w14:paraId="526DD075" w14:textId="77777777" w:rsidR="00867623" w:rsidRDefault="00E63744">
            <w:pPr>
              <w:pStyle w:val="Axure1"/>
            </w:pPr>
            <w:r>
              <w:t>9</w:t>
            </w:r>
          </w:p>
        </w:tc>
        <w:tc>
          <w:tcPr>
            <w:tcW w:w="0" w:type="auto"/>
          </w:tcPr>
          <w:p w14:paraId="59E30BAB" w14:textId="77777777" w:rsidR="00867623" w:rsidRDefault="00E63744">
            <w:pPr>
              <w:pStyle w:val="Axure1"/>
            </w:pPr>
            <w:r>
              <w:rPr>
                <w:rFonts w:ascii="PingFang SC" w:hAnsi="PingFang SC"/>
              </w:rPr>
              <w:t>点击后</w:t>
            </w:r>
            <w:r>
              <w:t xml:space="preserve"> </w:t>
            </w:r>
            <w:r>
              <w:rPr>
                <w:rFonts w:ascii="PingFang SC" w:hAnsi="PingFang SC"/>
              </w:rPr>
              <w:t>就可以在答案图片上面涂鸦批改作作业了，但是要记住保存以前的原始图片</w:t>
            </w:r>
          </w:p>
        </w:tc>
      </w:tr>
      <w:tr w:rsidR="00867623" w14:paraId="497CCB22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168F9B04" w14:textId="77777777" w:rsidR="00867623" w:rsidRDefault="00E63744">
            <w:pPr>
              <w:pStyle w:val="Axure1"/>
            </w:pPr>
            <w:r>
              <w:t>10</w:t>
            </w:r>
          </w:p>
        </w:tc>
        <w:tc>
          <w:tcPr>
            <w:tcW w:w="0" w:type="auto"/>
          </w:tcPr>
          <w:p w14:paraId="1E3A9BEE" w14:textId="77777777" w:rsidR="00867623" w:rsidRDefault="00E63744">
            <w:pPr>
              <w:pStyle w:val="Axure1"/>
            </w:pPr>
            <w:r>
              <w:t>点击图片可以单独放大</w:t>
            </w:r>
          </w:p>
        </w:tc>
      </w:tr>
      <w:tr w:rsidR="00867623" w14:paraId="27AA5E01" w14:textId="77777777" w:rsidTr="00867623">
        <w:trPr>
          <w:cantSplit/>
        </w:trPr>
        <w:tc>
          <w:tcPr>
            <w:tcW w:w="0" w:type="auto"/>
          </w:tcPr>
          <w:p w14:paraId="5389B0BD" w14:textId="77777777" w:rsidR="00867623" w:rsidRDefault="00E63744">
            <w:pPr>
              <w:pStyle w:val="Axure1"/>
            </w:pPr>
            <w:r>
              <w:t>11</w:t>
            </w:r>
          </w:p>
        </w:tc>
        <w:tc>
          <w:tcPr>
            <w:tcW w:w="0" w:type="auto"/>
          </w:tcPr>
          <w:p w14:paraId="644E373F" w14:textId="77777777" w:rsidR="00867623" w:rsidRDefault="00E63744">
            <w:pPr>
              <w:pStyle w:val="Axure1"/>
            </w:pPr>
            <w:r>
              <w:t>点击图片可以单独放大</w:t>
            </w:r>
          </w:p>
        </w:tc>
      </w:tr>
      <w:tr w:rsidR="00867623" w14:paraId="7FDD69ED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4DE51857" w14:textId="77777777" w:rsidR="00867623" w:rsidRDefault="00E63744">
            <w:pPr>
              <w:pStyle w:val="Axure1"/>
            </w:pPr>
            <w:r>
              <w:t>12</w:t>
            </w:r>
          </w:p>
        </w:tc>
        <w:tc>
          <w:tcPr>
            <w:tcW w:w="0" w:type="auto"/>
          </w:tcPr>
          <w:p w14:paraId="68E3A27C" w14:textId="77777777" w:rsidR="00867623" w:rsidRDefault="00E63744">
            <w:pPr>
              <w:pStyle w:val="Axure1"/>
            </w:pPr>
            <w:r>
              <w:t>点击图片可以单独放大</w:t>
            </w:r>
          </w:p>
        </w:tc>
      </w:tr>
      <w:tr w:rsidR="00867623" w14:paraId="1C030967" w14:textId="77777777" w:rsidTr="00867623">
        <w:trPr>
          <w:cantSplit/>
        </w:trPr>
        <w:tc>
          <w:tcPr>
            <w:tcW w:w="0" w:type="auto"/>
          </w:tcPr>
          <w:p w14:paraId="6C35A51A" w14:textId="77777777" w:rsidR="00867623" w:rsidRDefault="00E63744">
            <w:pPr>
              <w:pStyle w:val="Axure1"/>
            </w:pPr>
            <w:r>
              <w:t>13</w:t>
            </w:r>
          </w:p>
        </w:tc>
        <w:tc>
          <w:tcPr>
            <w:tcW w:w="0" w:type="auto"/>
          </w:tcPr>
          <w:p w14:paraId="610BC7F6" w14:textId="77777777" w:rsidR="00867623" w:rsidRDefault="00E63744">
            <w:pPr>
              <w:pStyle w:val="Axure1"/>
            </w:pPr>
            <w:r>
              <w:t>点击图片可以单独放大</w:t>
            </w:r>
          </w:p>
        </w:tc>
      </w:tr>
      <w:tr w:rsidR="00867623" w14:paraId="4642C21A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3B8C7083" w14:textId="77777777" w:rsidR="00867623" w:rsidRDefault="00E63744">
            <w:pPr>
              <w:pStyle w:val="Axure1"/>
            </w:pPr>
            <w:r>
              <w:t>14</w:t>
            </w:r>
          </w:p>
        </w:tc>
        <w:tc>
          <w:tcPr>
            <w:tcW w:w="0" w:type="auto"/>
          </w:tcPr>
          <w:p w14:paraId="15C51EFE" w14:textId="77777777" w:rsidR="00867623" w:rsidRDefault="00E63744">
            <w:pPr>
              <w:pStyle w:val="Axure1"/>
            </w:pPr>
            <w:r>
              <w:t>点击图片可以单独放大</w:t>
            </w:r>
          </w:p>
        </w:tc>
      </w:tr>
      <w:tr w:rsidR="00867623" w14:paraId="633A5E3F" w14:textId="77777777" w:rsidTr="00867623">
        <w:trPr>
          <w:cantSplit/>
        </w:trPr>
        <w:tc>
          <w:tcPr>
            <w:tcW w:w="0" w:type="auto"/>
          </w:tcPr>
          <w:p w14:paraId="0A1D3265" w14:textId="77777777" w:rsidR="00867623" w:rsidRDefault="00E63744">
            <w:pPr>
              <w:pStyle w:val="Axure1"/>
            </w:pPr>
            <w:r>
              <w:t>15</w:t>
            </w:r>
          </w:p>
        </w:tc>
        <w:tc>
          <w:tcPr>
            <w:tcW w:w="0" w:type="auto"/>
          </w:tcPr>
          <w:p w14:paraId="1D230318" w14:textId="77777777" w:rsidR="00867623" w:rsidRDefault="00E63744">
            <w:pPr>
              <w:pStyle w:val="Axure1"/>
            </w:pPr>
            <w:r>
              <w:t>点击后</w:t>
            </w:r>
            <w:r>
              <w:t xml:space="preserve"> </w:t>
            </w:r>
            <w:r>
              <w:t>就可以在答案图片上面涂鸦批改作作业了，但是要记住保存以前的原始图片</w:t>
            </w:r>
          </w:p>
        </w:tc>
      </w:tr>
      <w:tr w:rsidR="00867623" w14:paraId="24598E32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513E8F5F" w14:textId="77777777" w:rsidR="00867623" w:rsidRDefault="00E63744">
            <w:pPr>
              <w:pStyle w:val="Axure1"/>
            </w:pPr>
            <w:r>
              <w:t>16</w:t>
            </w:r>
          </w:p>
        </w:tc>
        <w:tc>
          <w:tcPr>
            <w:tcW w:w="0" w:type="auto"/>
          </w:tcPr>
          <w:p w14:paraId="680F0C59" w14:textId="77777777" w:rsidR="00867623" w:rsidRDefault="00E63744">
            <w:pPr>
              <w:pStyle w:val="Axure1"/>
            </w:pPr>
            <w:r>
              <w:t>点击图片可以单独放大</w:t>
            </w:r>
          </w:p>
        </w:tc>
      </w:tr>
      <w:tr w:rsidR="00867623" w14:paraId="72BFCDEE" w14:textId="77777777" w:rsidTr="00867623">
        <w:trPr>
          <w:cantSplit/>
        </w:trPr>
        <w:tc>
          <w:tcPr>
            <w:tcW w:w="0" w:type="auto"/>
          </w:tcPr>
          <w:p w14:paraId="1AB0E22B" w14:textId="77777777" w:rsidR="00867623" w:rsidRDefault="00E63744">
            <w:pPr>
              <w:pStyle w:val="Axure1"/>
            </w:pPr>
            <w:r>
              <w:t>17</w:t>
            </w:r>
          </w:p>
        </w:tc>
        <w:tc>
          <w:tcPr>
            <w:tcW w:w="0" w:type="auto"/>
          </w:tcPr>
          <w:p w14:paraId="0EE14279" w14:textId="77777777" w:rsidR="00867623" w:rsidRDefault="00E63744">
            <w:pPr>
              <w:pStyle w:val="Axure1"/>
            </w:pPr>
            <w:r>
              <w:t>点击图片可以单独放大</w:t>
            </w:r>
          </w:p>
        </w:tc>
      </w:tr>
      <w:tr w:rsidR="00867623" w14:paraId="58877C74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434C2995" w14:textId="77777777" w:rsidR="00867623" w:rsidRDefault="00E63744">
            <w:pPr>
              <w:pStyle w:val="Axure1"/>
            </w:pPr>
            <w:r>
              <w:t>18</w:t>
            </w:r>
          </w:p>
        </w:tc>
        <w:tc>
          <w:tcPr>
            <w:tcW w:w="0" w:type="auto"/>
          </w:tcPr>
          <w:p w14:paraId="5BE4185D" w14:textId="77777777" w:rsidR="00867623" w:rsidRDefault="00E63744">
            <w:pPr>
              <w:pStyle w:val="Axure1"/>
            </w:pPr>
            <w:r>
              <w:t>点击图片可以单独放大</w:t>
            </w:r>
          </w:p>
        </w:tc>
      </w:tr>
      <w:tr w:rsidR="00867623" w14:paraId="616625BC" w14:textId="77777777" w:rsidTr="00867623">
        <w:trPr>
          <w:cantSplit/>
        </w:trPr>
        <w:tc>
          <w:tcPr>
            <w:tcW w:w="0" w:type="auto"/>
          </w:tcPr>
          <w:p w14:paraId="60BE51B8" w14:textId="77777777" w:rsidR="00867623" w:rsidRDefault="00E63744">
            <w:pPr>
              <w:pStyle w:val="Axure1"/>
            </w:pPr>
            <w:r>
              <w:t>19</w:t>
            </w:r>
          </w:p>
        </w:tc>
        <w:tc>
          <w:tcPr>
            <w:tcW w:w="0" w:type="auto"/>
          </w:tcPr>
          <w:p w14:paraId="0051E90C" w14:textId="77777777" w:rsidR="00867623" w:rsidRDefault="00E63744">
            <w:pPr>
              <w:pStyle w:val="Axure1"/>
            </w:pPr>
            <w:r>
              <w:t>点击图片可以单独放大</w:t>
            </w:r>
          </w:p>
        </w:tc>
      </w:tr>
      <w:tr w:rsidR="00867623" w14:paraId="1810CD63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26C275DE" w14:textId="77777777" w:rsidR="00867623" w:rsidRDefault="00E63744">
            <w:pPr>
              <w:pStyle w:val="Axure1"/>
            </w:pPr>
            <w:r>
              <w:t>20</w:t>
            </w:r>
          </w:p>
        </w:tc>
        <w:tc>
          <w:tcPr>
            <w:tcW w:w="0" w:type="auto"/>
          </w:tcPr>
          <w:p w14:paraId="0D307BFA" w14:textId="77777777" w:rsidR="00867623" w:rsidRDefault="00E63744">
            <w:pPr>
              <w:pStyle w:val="Axure1"/>
            </w:pPr>
            <w:r>
              <w:t>点击后</w:t>
            </w:r>
            <w:r>
              <w:t xml:space="preserve"> </w:t>
            </w:r>
            <w:r>
              <w:t>就可以在答案图片上面涂鸦批改作作业了，但是要记住保存以前的原始图片</w:t>
            </w:r>
          </w:p>
        </w:tc>
      </w:tr>
      <w:tr w:rsidR="00867623" w14:paraId="158309D9" w14:textId="77777777" w:rsidTr="00867623">
        <w:trPr>
          <w:cantSplit/>
        </w:trPr>
        <w:tc>
          <w:tcPr>
            <w:tcW w:w="0" w:type="auto"/>
          </w:tcPr>
          <w:p w14:paraId="57A3FED8" w14:textId="77777777" w:rsidR="00867623" w:rsidRDefault="00E63744">
            <w:pPr>
              <w:pStyle w:val="Axure1"/>
            </w:pPr>
            <w:r>
              <w:t>21</w:t>
            </w:r>
          </w:p>
        </w:tc>
        <w:tc>
          <w:tcPr>
            <w:tcW w:w="0" w:type="auto"/>
          </w:tcPr>
          <w:p w14:paraId="497480EE" w14:textId="77777777" w:rsidR="00867623" w:rsidRDefault="00E63744">
            <w:pPr>
              <w:pStyle w:val="Axure1"/>
            </w:pPr>
            <w:r>
              <w:t>点击图片可以单独放大</w:t>
            </w:r>
          </w:p>
        </w:tc>
      </w:tr>
      <w:tr w:rsidR="00867623" w14:paraId="389EA81C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5F1D8613" w14:textId="77777777" w:rsidR="00867623" w:rsidRDefault="00E63744">
            <w:pPr>
              <w:pStyle w:val="Axure1"/>
            </w:pPr>
            <w:r>
              <w:t>22</w:t>
            </w:r>
          </w:p>
        </w:tc>
        <w:tc>
          <w:tcPr>
            <w:tcW w:w="0" w:type="auto"/>
          </w:tcPr>
          <w:p w14:paraId="0AAD623E" w14:textId="77777777" w:rsidR="00867623" w:rsidRDefault="00E63744">
            <w:pPr>
              <w:pStyle w:val="Axure1"/>
            </w:pPr>
            <w:r>
              <w:t>点击图片可以单独放大</w:t>
            </w:r>
          </w:p>
        </w:tc>
      </w:tr>
      <w:tr w:rsidR="00867623" w14:paraId="651D8F31" w14:textId="77777777" w:rsidTr="00867623">
        <w:trPr>
          <w:cantSplit/>
        </w:trPr>
        <w:tc>
          <w:tcPr>
            <w:tcW w:w="0" w:type="auto"/>
          </w:tcPr>
          <w:p w14:paraId="39A40DDE" w14:textId="77777777" w:rsidR="00867623" w:rsidRDefault="00E63744">
            <w:pPr>
              <w:pStyle w:val="Axure1"/>
            </w:pPr>
            <w:r>
              <w:t>23</w:t>
            </w:r>
          </w:p>
        </w:tc>
        <w:tc>
          <w:tcPr>
            <w:tcW w:w="0" w:type="auto"/>
          </w:tcPr>
          <w:p w14:paraId="65B4D35D" w14:textId="77777777" w:rsidR="00867623" w:rsidRDefault="00E63744">
            <w:pPr>
              <w:pStyle w:val="Axure1"/>
            </w:pPr>
            <w:r>
              <w:t>点击图片可以单独放大</w:t>
            </w:r>
          </w:p>
        </w:tc>
      </w:tr>
      <w:tr w:rsidR="00867623" w14:paraId="653D4174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3A0B4708" w14:textId="77777777" w:rsidR="00867623" w:rsidRDefault="00E63744">
            <w:pPr>
              <w:pStyle w:val="Axure1"/>
            </w:pPr>
            <w:r>
              <w:t>24</w:t>
            </w:r>
          </w:p>
        </w:tc>
        <w:tc>
          <w:tcPr>
            <w:tcW w:w="0" w:type="auto"/>
          </w:tcPr>
          <w:p w14:paraId="5DB0DDE3" w14:textId="77777777" w:rsidR="00867623" w:rsidRDefault="00E63744">
            <w:pPr>
              <w:pStyle w:val="Axure1"/>
            </w:pPr>
            <w:r>
              <w:t>点击图片可以单独放大</w:t>
            </w:r>
          </w:p>
        </w:tc>
      </w:tr>
      <w:tr w:rsidR="00867623" w14:paraId="4C1D22E6" w14:textId="77777777" w:rsidTr="00867623">
        <w:trPr>
          <w:cantSplit/>
        </w:trPr>
        <w:tc>
          <w:tcPr>
            <w:tcW w:w="0" w:type="auto"/>
          </w:tcPr>
          <w:p w14:paraId="7A04DFDF" w14:textId="77777777" w:rsidR="00867623" w:rsidRDefault="00E63744">
            <w:pPr>
              <w:pStyle w:val="Axure1"/>
            </w:pPr>
            <w:r>
              <w:t>25</w:t>
            </w:r>
          </w:p>
        </w:tc>
        <w:tc>
          <w:tcPr>
            <w:tcW w:w="0" w:type="auto"/>
          </w:tcPr>
          <w:p w14:paraId="280D5AF6" w14:textId="77777777" w:rsidR="00867623" w:rsidRDefault="00E63744">
            <w:pPr>
              <w:pStyle w:val="Axure1"/>
            </w:pPr>
            <w:r>
              <w:rPr>
                <w:rFonts w:ascii="PingFang SC" w:hAnsi="PingFang SC"/>
              </w:rPr>
              <w:t>提交作业完成后</w:t>
            </w:r>
            <w:r>
              <w:t xml:space="preserve"> </w:t>
            </w:r>
            <w:r>
              <w:rPr>
                <w:rFonts w:ascii="PingFang SC" w:hAnsi="PingFang SC"/>
              </w:rPr>
              <w:t>在显示答案；</w:t>
            </w:r>
          </w:p>
          <w:p w14:paraId="2367470A" w14:textId="77777777" w:rsidR="00867623" w:rsidRDefault="00E63744">
            <w:pPr>
              <w:pStyle w:val="Axure1"/>
            </w:pPr>
            <w:r>
              <w:rPr>
                <w:rFonts w:ascii="PingFang SC" w:hAnsi="PingFang SC"/>
              </w:rPr>
              <w:t>没有做完提示未做完是否保存，没有做做是不允许提交作业的只能够保存做题记录；</w:t>
            </w:r>
          </w:p>
        </w:tc>
      </w:tr>
    </w:tbl>
    <w:p w14:paraId="14D0AA59" w14:textId="77777777" w:rsidR="00867623" w:rsidRDefault="00E63744">
      <w:pPr>
        <w:pStyle w:val="AxureHeading20"/>
        <w:keepNext/>
      </w:pPr>
      <w:r>
        <w:br w:type="page"/>
      </w:r>
      <w:r>
        <w:lastRenderedPageBreak/>
        <w:t>做题后</w:t>
      </w:r>
      <w:r>
        <w:t>--</w:t>
      </w:r>
      <w:r>
        <w:t>提交</w:t>
      </w:r>
      <w:r>
        <w:t xml:space="preserve"> </w:t>
      </w:r>
      <w:r>
        <w:t>对答案页面</w:t>
      </w:r>
    </w:p>
    <w:p w14:paraId="2423D52D" w14:textId="77777777" w:rsidR="00867623" w:rsidRDefault="00E63744">
      <w:pPr>
        <w:pStyle w:val="AxureHeading30"/>
        <w:keepNext/>
      </w:pPr>
      <w:r>
        <w:t>用户界面</w:t>
      </w:r>
    </w:p>
    <w:p w14:paraId="0DB5E5B5" w14:textId="77777777" w:rsidR="00867623" w:rsidRDefault="00E63744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3CE6621C" wp14:editId="6D4E92AD">
            <wp:extent cx="6134100" cy="7315200"/>
            <wp:effectExtent l="0" t="0" r="0" b="0"/>
            <wp:docPr id="15" name="AXU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U14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19BD" w14:textId="77777777" w:rsidR="00867623" w:rsidRDefault="00E63744">
      <w:pPr>
        <w:pStyle w:val="AxureHeading30"/>
        <w:keepNext/>
      </w:pPr>
      <w:r>
        <w:lastRenderedPageBreak/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47"/>
        <w:gridCol w:w="1729"/>
        <w:gridCol w:w="8768"/>
      </w:tblGrid>
      <w:tr w:rsidR="00867623" w14:paraId="3896F2C5" w14:textId="77777777" w:rsidTr="00867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14:paraId="4DFA17FD" w14:textId="77777777" w:rsidR="00867623" w:rsidRDefault="00E63744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14:paraId="0E7724D2" w14:textId="77777777" w:rsidR="00867623" w:rsidRDefault="00E63744">
            <w:pPr>
              <w:pStyle w:val="Axure0"/>
            </w:pPr>
            <w:r>
              <w:t>交互</w:t>
            </w:r>
          </w:p>
        </w:tc>
        <w:tc>
          <w:tcPr>
            <w:tcW w:w="0" w:type="auto"/>
          </w:tcPr>
          <w:p w14:paraId="0BCC52F3" w14:textId="77777777" w:rsidR="00867623" w:rsidRDefault="00E63744">
            <w:pPr>
              <w:pStyle w:val="Axure0"/>
            </w:pPr>
            <w:r>
              <w:t>说明</w:t>
            </w:r>
          </w:p>
        </w:tc>
      </w:tr>
      <w:tr w:rsidR="00867623" w14:paraId="49C1D582" w14:textId="77777777" w:rsidTr="00867623">
        <w:trPr>
          <w:cantSplit/>
        </w:trPr>
        <w:tc>
          <w:tcPr>
            <w:tcW w:w="0" w:type="auto"/>
          </w:tcPr>
          <w:p w14:paraId="11EC35C7" w14:textId="77777777" w:rsidR="00867623" w:rsidRDefault="00E63744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14:paraId="2DD7CE57" w14:textId="77777777" w:rsidR="00867623" w:rsidRDefault="00867623">
            <w:pPr>
              <w:pStyle w:val="Axure1"/>
            </w:pPr>
          </w:p>
        </w:tc>
        <w:tc>
          <w:tcPr>
            <w:tcW w:w="0" w:type="auto"/>
          </w:tcPr>
          <w:p w14:paraId="4B13982D" w14:textId="77777777" w:rsidR="00867623" w:rsidRDefault="00E63744">
            <w:pPr>
              <w:pStyle w:val="Axure1"/>
            </w:pPr>
            <w:r>
              <w:t>点击可滑动跳转到对应的题上面去</w:t>
            </w:r>
          </w:p>
        </w:tc>
      </w:tr>
      <w:tr w:rsidR="00867623" w14:paraId="46EE5115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2C28A9EE" w14:textId="77777777" w:rsidR="00867623" w:rsidRDefault="00E63744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14:paraId="2F0BD0CD" w14:textId="77777777" w:rsidR="00867623" w:rsidRDefault="00867623">
            <w:pPr>
              <w:pStyle w:val="Axure1"/>
            </w:pPr>
          </w:p>
        </w:tc>
        <w:tc>
          <w:tcPr>
            <w:tcW w:w="0" w:type="auto"/>
          </w:tcPr>
          <w:p w14:paraId="73560AEE" w14:textId="77777777" w:rsidR="00867623" w:rsidRDefault="00E63744">
            <w:pPr>
              <w:pStyle w:val="Axure1"/>
            </w:pPr>
            <w:r>
              <w:t>点击可滑动跳转到对应的题上面去</w:t>
            </w:r>
          </w:p>
        </w:tc>
      </w:tr>
      <w:tr w:rsidR="00867623" w14:paraId="51A38EAA" w14:textId="77777777" w:rsidTr="00867623">
        <w:trPr>
          <w:cantSplit/>
        </w:trPr>
        <w:tc>
          <w:tcPr>
            <w:tcW w:w="0" w:type="auto"/>
          </w:tcPr>
          <w:p w14:paraId="3FA97FF3" w14:textId="77777777" w:rsidR="00867623" w:rsidRDefault="00E63744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14:paraId="649E67A4" w14:textId="77777777" w:rsidR="00867623" w:rsidRDefault="00867623">
            <w:pPr>
              <w:pStyle w:val="Axure1"/>
            </w:pPr>
          </w:p>
        </w:tc>
        <w:tc>
          <w:tcPr>
            <w:tcW w:w="0" w:type="auto"/>
          </w:tcPr>
          <w:p w14:paraId="2BFADAAB" w14:textId="77777777" w:rsidR="00867623" w:rsidRDefault="00E63744">
            <w:pPr>
              <w:pStyle w:val="Axure1"/>
            </w:pPr>
            <w:r>
              <w:t>点击可滑动跳转到对应的题上面去</w:t>
            </w:r>
          </w:p>
        </w:tc>
      </w:tr>
      <w:tr w:rsidR="00867623" w14:paraId="0B3ABB56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0AA4E09C" w14:textId="77777777" w:rsidR="00867623" w:rsidRDefault="00E63744">
            <w:pPr>
              <w:pStyle w:val="Axure1"/>
            </w:pPr>
            <w:r>
              <w:t>4</w:t>
            </w:r>
          </w:p>
        </w:tc>
        <w:tc>
          <w:tcPr>
            <w:tcW w:w="0" w:type="auto"/>
          </w:tcPr>
          <w:p w14:paraId="724973C5" w14:textId="77777777" w:rsidR="00867623" w:rsidRDefault="00867623">
            <w:pPr>
              <w:pStyle w:val="Axure1"/>
            </w:pPr>
          </w:p>
        </w:tc>
        <w:tc>
          <w:tcPr>
            <w:tcW w:w="0" w:type="auto"/>
          </w:tcPr>
          <w:p w14:paraId="06EB4821" w14:textId="77777777" w:rsidR="00867623" w:rsidRDefault="00E63744">
            <w:pPr>
              <w:pStyle w:val="Axure1"/>
            </w:pPr>
            <w:r>
              <w:t>点击可滑动跳转到对应的题上面去</w:t>
            </w:r>
          </w:p>
        </w:tc>
      </w:tr>
      <w:tr w:rsidR="00867623" w14:paraId="425556B4" w14:textId="77777777" w:rsidTr="00867623">
        <w:trPr>
          <w:cantSplit/>
        </w:trPr>
        <w:tc>
          <w:tcPr>
            <w:tcW w:w="0" w:type="auto"/>
          </w:tcPr>
          <w:p w14:paraId="67317F32" w14:textId="77777777" w:rsidR="00867623" w:rsidRDefault="00E63744">
            <w:pPr>
              <w:pStyle w:val="Axure1"/>
            </w:pPr>
            <w:r>
              <w:t>5</w:t>
            </w:r>
          </w:p>
        </w:tc>
        <w:tc>
          <w:tcPr>
            <w:tcW w:w="0" w:type="auto"/>
          </w:tcPr>
          <w:p w14:paraId="70E9A0C4" w14:textId="77777777" w:rsidR="00867623" w:rsidRDefault="00867623">
            <w:pPr>
              <w:pStyle w:val="Axure1"/>
            </w:pPr>
          </w:p>
        </w:tc>
        <w:tc>
          <w:tcPr>
            <w:tcW w:w="0" w:type="auto"/>
          </w:tcPr>
          <w:p w14:paraId="4DC965DB" w14:textId="77777777" w:rsidR="00867623" w:rsidRDefault="00E63744">
            <w:pPr>
              <w:pStyle w:val="Axure1"/>
            </w:pPr>
            <w:r>
              <w:t>点击可滑动跳转到对应的题上面去</w:t>
            </w:r>
          </w:p>
        </w:tc>
      </w:tr>
      <w:tr w:rsidR="00867623" w14:paraId="7831D7ED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5EEC108E" w14:textId="77777777" w:rsidR="00867623" w:rsidRDefault="00E63744">
            <w:pPr>
              <w:pStyle w:val="Axure1"/>
            </w:pPr>
            <w:r>
              <w:t>6</w:t>
            </w:r>
          </w:p>
        </w:tc>
        <w:tc>
          <w:tcPr>
            <w:tcW w:w="0" w:type="auto"/>
          </w:tcPr>
          <w:p w14:paraId="2143F746" w14:textId="77777777" w:rsidR="00867623" w:rsidRDefault="00867623">
            <w:pPr>
              <w:pStyle w:val="Axure1"/>
            </w:pPr>
          </w:p>
        </w:tc>
        <w:tc>
          <w:tcPr>
            <w:tcW w:w="0" w:type="auto"/>
          </w:tcPr>
          <w:p w14:paraId="4771EA2F" w14:textId="77777777" w:rsidR="00867623" w:rsidRDefault="00E63744">
            <w:pPr>
              <w:pStyle w:val="Axure1"/>
            </w:pPr>
            <w:r>
              <w:t>点击图片可以单独放大</w:t>
            </w:r>
          </w:p>
        </w:tc>
      </w:tr>
      <w:tr w:rsidR="00867623" w14:paraId="461E8BB8" w14:textId="77777777" w:rsidTr="00867623">
        <w:trPr>
          <w:cantSplit/>
        </w:trPr>
        <w:tc>
          <w:tcPr>
            <w:tcW w:w="0" w:type="auto"/>
          </w:tcPr>
          <w:p w14:paraId="2B358A8C" w14:textId="77777777" w:rsidR="00867623" w:rsidRDefault="00E63744">
            <w:pPr>
              <w:pStyle w:val="Axure1"/>
            </w:pPr>
            <w:r>
              <w:t>7</w:t>
            </w:r>
          </w:p>
        </w:tc>
        <w:tc>
          <w:tcPr>
            <w:tcW w:w="0" w:type="auto"/>
          </w:tcPr>
          <w:p w14:paraId="4010E29E" w14:textId="77777777" w:rsidR="00867623" w:rsidRDefault="00867623">
            <w:pPr>
              <w:pStyle w:val="Axure1"/>
            </w:pPr>
          </w:p>
        </w:tc>
        <w:tc>
          <w:tcPr>
            <w:tcW w:w="0" w:type="auto"/>
          </w:tcPr>
          <w:p w14:paraId="62D2A55B" w14:textId="77777777" w:rsidR="00867623" w:rsidRDefault="00E63744">
            <w:pPr>
              <w:pStyle w:val="Axure1"/>
            </w:pPr>
            <w:r>
              <w:rPr>
                <w:rFonts w:ascii="PingFang SC" w:hAnsi="PingFang SC"/>
              </w:rPr>
              <w:t>手机扫二维码可添加做题答案，图片不超过</w:t>
            </w:r>
            <w:r>
              <w:rPr>
                <w:rFonts w:ascii="PingFang SC" w:hAnsi="PingFang SC"/>
              </w:rPr>
              <w:t>9</w:t>
            </w:r>
            <w:r>
              <w:rPr>
                <w:rFonts w:ascii="PingFang SC" w:hAnsi="PingFang SC"/>
              </w:rPr>
              <w:t>张</w:t>
            </w:r>
          </w:p>
        </w:tc>
      </w:tr>
      <w:tr w:rsidR="00867623" w14:paraId="2B326655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1CE2EEC2" w14:textId="77777777" w:rsidR="00867623" w:rsidRDefault="00E63744">
            <w:pPr>
              <w:pStyle w:val="Axure1"/>
            </w:pPr>
            <w:r>
              <w:t>8</w:t>
            </w:r>
          </w:p>
        </w:tc>
        <w:tc>
          <w:tcPr>
            <w:tcW w:w="0" w:type="auto"/>
          </w:tcPr>
          <w:p w14:paraId="48EE44F2" w14:textId="77777777" w:rsidR="00867623" w:rsidRDefault="00867623">
            <w:pPr>
              <w:pStyle w:val="Axure1"/>
            </w:pPr>
          </w:p>
        </w:tc>
        <w:tc>
          <w:tcPr>
            <w:tcW w:w="0" w:type="auto"/>
          </w:tcPr>
          <w:p w14:paraId="77D7C1CA" w14:textId="77777777" w:rsidR="00867623" w:rsidRDefault="00E63744">
            <w:pPr>
              <w:pStyle w:val="Axure1"/>
            </w:pPr>
            <w:r>
              <w:t>点击图片可以单独放大</w:t>
            </w:r>
          </w:p>
        </w:tc>
      </w:tr>
      <w:tr w:rsidR="00867623" w14:paraId="269785E3" w14:textId="77777777" w:rsidTr="00867623">
        <w:trPr>
          <w:cantSplit/>
        </w:trPr>
        <w:tc>
          <w:tcPr>
            <w:tcW w:w="0" w:type="auto"/>
          </w:tcPr>
          <w:p w14:paraId="478C9FC6" w14:textId="77777777" w:rsidR="00867623" w:rsidRDefault="00E63744">
            <w:pPr>
              <w:pStyle w:val="Axure1"/>
            </w:pPr>
            <w:r>
              <w:t>9</w:t>
            </w:r>
          </w:p>
        </w:tc>
        <w:tc>
          <w:tcPr>
            <w:tcW w:w="0" w:type="auto"/>
          </w:tcPr>
          <w:p w14:paraId="78DA410C" w14:textId="77777777" w:rsidR="00867623" w:rsidRDefault="00867623">
            <w:pPr>
              <w:pStyle w:val="Axure1"/>
            </w:pPr>
          </w:p>
        </w:tc>
        <w:tc>
          <w:tcPr>
            <w:tcW w:w="0" w:type="auto"/>
          </w:tcPr>
          <w:p w14:paraId="67FE6C8F" w14:textId="77777777" w:rsidR="00867623" w:rsidRDefault="00E63744">
            <w:pPr>
              <w:pStyle w:val="Axure1"/>
            </w:pPr>
            <w:r>
              <w:t>点击图片可以单独放大</w:t>
            </w:r>
          </w:p>
        </w:tc>
      </w:tr>
      <w:tr w:rsidR="00867623" w14:paraId="24E4A065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1DF82A70" w14:textId="77777777" w:rsidR="00867623" w:rsidRDefault="00E63744">
            <w:pPr>
              <w:pStyle w:val="Axure1"/>
            </w:pPr>
            <w:r>
              <w:t>10</w:t>
            </w:r>
          </w:p>
        </w:tc>
        <w:tc>
          <w:tcPr>
            <w:tcW w:w="0" w:type="auto"/>
          </w:tcPr>
          <w:p w14:paraId="5480BD6A" w14:textId="77777777" w:rsidR="00867623" w:rsidRDefault="00867623">
            <w:pPr>
              <w:pStyle w:val="Axure1"/>
            </w:pPr>
          </w:p>
        </w:tc>
        <w:tc>
          <w:tcPr>
            <w:tcW w:w="0" w:type="auto"/>
          </w:tcPr>
          <w:p w14:paraId="69EF6438" w14:textId="77777777" w:rsidR="00867623" w:rsidRDefault="00E63744">
            <w:pPr>
              <w:pStyle w:val="Axure1"/>
            </w:pPr>
            <w:r>
              <w:rPr>
                <w:rFonts w:ascii="PingFang SC" w:hAnsi="PingFang SC"/>
              </w:rPr>
              <w:t>提交作业完成后</w:t>
            </w:r>
            <w:r>
              <w:t xml:space="preserve"> </w:t>
            </w:r>
            <w:r>
              <w:rPr>
                <w:rFonts w:ascii="PingFang SC" w:hAnsi="PingFang SC"/>
              </w:rPr>
              <w:t>在显示答案；</w:t>
            </w:r>
          </w:p>
          <w:p w14:paraId="1FE4BAF2" w14:textId="77777777" w:rsidR="00867623" w:rsidRDefault="00E63744">
            <w:pPr>
              <w:pStyle w:val="Axure1"/>
            </w:pPr>
            <w:r>
              <w:rPr>
                <w:rFonts w:ascii="PingFang SC" w:hAnsi="PingFang SC"/>
              </w:rPr>
              <w:t>没有做完提示未做完是否保存，没有做做是不允许提交作业的只能够保存做题记录；</w:t>
            </w:r>
          </w:p>
        </w:tc>
      </w:tr>
      <w:tr w:rsidR="00867623" w14:paraId="6391FB9E" w14:textId="77777777" w:rsidTr="00867623">
        <w:trPr>
          <w:cantSplit/>
        </w:trPr>
        <w:tc>
          <w:tcPr>
            <w:tcW w:w="0" w:type="auto"/>
          </w:tcPr>
          <w:p w14:paraId="71EA0B4B" w14:textId="77777777" w:rsidR="00867623" w:rsidRDefault="00E63744">
            <w:pPr>
              <w:pStyle w:val="Axure1"/>
            </w:pPr>
            <w:r>
              <w:t>11</w:t>
            </w:r>
          </w:p>
        </w:tc>
        <w:tc>
          <w:tcPr>
            <w:tcW w:w="0" w:type="auto"/>
          </w:tcPr>
          <w:p w14:paraId="3AC03CD3" w14:textId="77777777" w:rsidR="00867623" w:rsidRDefault="00867623">
            <w:pPr>
              <w:pStyle w:val="Axure1"/>
            </w:pPr>
          </w:p>
        </w:tc>
        <w:tc>
          <w:tcPr>
            <w:tcW w:w="0" w:type="auto"/>
          </w:tcPr>
          <w:p w14:paraId="7BEA38CD" w14:textId="77777777" w:rsidR="00867623" w:rsidRDefault="00E63744">
            <w:pPr>
              <w:pStyle w:val="Axure1"/>
            </w:pPr>
            <w:r>
              <w:rPr>
                <w:rFonts w:ascii="PingFang SC" w:hAnsi="PingFang SC"/>
              </w:rPr>
              <w:t>半对</w:t>
            </w:r>
            <w:r>
              <w:t xml:space="preserve"> </w:t>
            </w:r>
            <w:r>
              <w:rPr>
                <w:rFonts w:ascii="PingFang SC" w:hAnsi="PingFang SC"/>
              </w:rPr>
              <w:t>也放入错题库中</w:t>
            </w:r>
          </w:p>
        </w:tc>
      </w:tr>
      <w:tr w:rsidR="00867623" w14:paraId="162833B3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726ED302" w14:textId="77777777" w:rsidR="00867623" w:rsidRDefault="00E63744">
            <w:pPr>
              <w:pStyle w:val="Axure1"/>
            </w:pPr>
            <w:r>
              <w:t>12</w:t>
            </w:r>
          </w:p>
        </w:tc>
        <w:tc>
          <w:tcPr>
            <w:tcW w:w="0" w:type="auto"/>
          </w:tcPr>
          <w:p w14:paraId="20A1E22C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链接</w:t>
            </w:r>
          </w:p>
        </w:tc>
        <w:tc>
          <w:tcPr>
            <w:tcW w:w="0" w:type="auto"/>
          </w:tcPr>
          <w:p w14:paraId="7D6E81EE" w14:textId="77777777" w:rsidR="00867623" w:rsidRDefault="00E63744">
            <w:pPr>
              <w:pStyle w:val="Axure1"/>
            </w:pPr>
            <w:r>
              <w:rPr>
                <w:rFonts w:ascii="PingFang SC" w:hAnsi="PingFang SC"/>
              </w:rPr>
              <w:t>申请讲解</w:t>
            </w:r>
            <w:r>
              <w:t>---</w:t>
            </w:r>
            <w:r>
              <w:rPr>
                <w:rFonts w:ascii="PingFang SC" w:hAnsi="PingFang SC"/>
              </w:rPr>
              <w:t>点击后</w:t>
            </w:r>
            <w:r>
              <w:rPr>
                <w:rFonts w:ascii="PingFang SC" w:hAnsi="PingFang SC"/>
              </w:rPr>
              <w:t>-</w:t>
            </w:r>
            <w:r>
              <w:rPr>
                <w:rFonts w:ascii="PingFang SC" w:hAnsi="PingFang SC"/>
              </w:rPr>
              <w:t>将每道题</w:t>
            </w:r>
            <w:r>
              <w:rPr>
                <w:rFonts w:ascii="PingFang SC" w:hAnsi="PingFang SC"/>
              </w:rPr>
              <w:t xml:space="preserve"> </w:t>
            </w:r>
            <w:r>
              <w:rPr>
                <w:rFonts w:ascii="PingFang SC" w:hAnsi="PingFang SC"/>
              </w:rPr>
              <w:t>前面显示</w:t>
            </w:r>
            <w:r>
              <w:rPr>
                <w:rFonts w:ascii="PingFang SC" w:hAnsi="PingFang SC"/>
              </w:rPr>
              <w:t xml:space="preserve"> </w:t>
            </w:r>
            <w:r>
              <w:rPr>
                <w:rFonts w:ascii="PingFang SC" w:hAnsi="PingFang SC"/>
              </w:rPr>
              <w:t>多选框，</w:t>
            </w:r>
          </w:p>
          <w:p w14:paraId="137B8066" w14:textId="77777777" w:rsidR="00867623" w:rsidRDefault="00867623">
            <w:pPr>
              <w:pStyle w:val="Axure1"/>
            </w:pPr>
          </w:p>
          <w:p w14:paraId="03F98321" w14:textId="77777777" w:rsidR="00867623" w:rsidRDefault="00867623">
            <w:pPr>
              <w:pStyle w:val="Axure1"/>
            </w:pPr>
          </w:p>
        </w:tc>
      </w:tr>
      <w:tr w:rsidR="00867623" w14:paraId="525F1EC0" w14:textId="77777777" w:rsidTr="00867623">
        <w:trPr>
          <w:cantSplit/>
        </w:trPr>
        <w:tc>
          <w:tcPr>
            <w:tcW w:w="0" w:type="auto"/>
          </w:tcPr>
          <w:p w14:paraId="1F542209" w14:textId="77777777" w:rsidR="00867623" w:rsidRDefault="00E63744">
            <w:pPr>
              <w:pStyle w:val="Axure1"/>
            </w:pPr>
            <w:r>
              <w:t>13</w:t>
            </w:r>
          </w:p>
        </w:tc>
        <w:tc>
          <w:tcPr>
            <w:tcW w:w="0" w:type="auto"/>
          </w:tcPr>
          <w:p w14:paraId="79AA7C19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链接</w:t>
            </w:r>
          </w:p>
        </w:tc>
        <w:tc>
          <w:tcPr>
            <w:tcW w:w="0" w:type="auto"/>
          </w:tcPr>
          <w:p w14:paraId="1C67BA34" w14:textId="77777777" w:rsidR="00867623" w:rsidRDefault="00E63744">
            <w:pPr>
              <w:pStyle w:val="Axure1"/>
            </w:pPr>
            <w:r>
              <w:rPr>
                <w:rFonts w:ascii="PingFang SC" w:hAnsi="PingFang SC"/>
              </w:rPr>
              <w:t>点击后判断</w:t>
            </w:r>
            <w:r>
              <w:rPr>
                <w:rFonts w:ascii="PingFang SC" w:hAnsi="PingFang SC"/>
              </w:rPr>
              <w:t xml:space="preserve"> </w:t>
            </w:r>
            <w:r>
              <w:rPr>
                <w:rFonts w:ascii="PingFang SC" w:hAnsi="PingFang SC"/>
              </w:rPr>
              <w:t>多选框是否选择了，如果没有选择弹出提示，如果已经选择了</w:t>
            </w:r>
            <w:r>
              <w:rPr>
                <w:rFonts w:ascii="PingFang SC" w:hAnsi="PingFang SC"/>
              </w:rPr>
              <w:t xml:space="preserve"> </w:t>
            </w:r>
            <w:r>
              <w:rPr>
                <w:rFonts w:ascii="PingFang SC" w:hAnsi="PingFang SC"/>
              </w:rPr>
              <w:t>弹出</w:t>
            </w:r>
            <w:r>
              <w:rPr>
                <w:rFonts w:ascii="PingFang SC" w:hAnsi="PingFang SC"/>
              </w:rPr>
              <w:t xml:space="preserve"> </w:t>
            </w:r>
            <w:r>
              <w:rPr>
                <w:rFonts w:ascii="PingFang SC" w:hAnsi="PingFang SC"/>
              </w:rPr>
              <w:t>您需支付好多钱，，已经选择多少道题，跳转到支付页面去</w:t>
            </w:r>
          </w:p>
        </w:tc>
      </w:tr>
    </w:tbl>
    <w:p w14:paraId="262B9EFE" w14:textId="77777777" w:rsidR="00867623" w:rsidRDefault="00E63744">
      <w:pPr>
        <w:pStyle w:val="AxureHeading20"/>
        <w:keepNext/>
      </w:pPr>
      <w:r>
        <w:br w:type="page"/>
      </w:r>
      <w:r>
        <w:lastRenderedPageBreak/>
        <w:t>题库做题（新）</w:t>
      </w:r>
    </w:p>
    <w:p w14:paraId="727F37AF" w14:textId="77777777" w:rsidR="00867623" w:rsidRDefault="00E63744">
      <w:pPr>
        <w:pStyle w:val="AxureHeading30"/>
        <w:keepNext/>
      </w:pPr>
      <w:r>
        <w:t>用户界面</w:t>
      </w:r>
    </w:p>
    <w:p w14:paraId="1588245F" w14:textId="77777777" w:rsidR="00867623" w:rsidRDefault="00E63744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7A5DF420" wp14:editId="016B6471">
            <wp:extent cx="6858000" cy="3600450"/>
            <wp:effectExtent l="0" t="0" r="0" b="0"/>
            <wp:docPr id="16" name="AXU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XU15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044A" w14:textId="77777777" w:rsidR="00867623" w:rsidRDefault="00E63744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4296"/>
        <w:gridCol w:w="2224"/>
      </w:tblGrid>
      <w:tr w:rsidR="00867623" w14:paraId="49FDB8B9" w14:textId="77777777" w:rsidTr="00867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14:paraId="39F95211" w14:textId="77777777" w:rsidR="00867623" w:rsidRDefault="00E63744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14:paraId="2CCE1F15" w14:textId="77777777" w:rsidR="00867623" w:rsidRDefault="00E63744">
            <w:pPr>
              <w:pStyle w:val="Axure0"/>
            </w:pPr>
            <w:r>
              <w:t>交互</w:t>
            </w:r>
          </w:p>
        </w:tc>
        <w:tc>
          <w:tcPr>
            <w:tcW w:w="0" w:type="auto"/>
          </w:tcPr>
          <w:p w14:paraId="7A8B3859" w14:textId="77777777" w:rsidR="00867623" w:rsidRDefault="00E63744">
            <w:pPr>
              <w:pStyle w:val="Axure0"/>
            </w:pPr>
            <w:r>
              <w:t>说明</w:t>
            </w:r>
          </w:p>
        </w:tc>
      </w:tr>
      <w:tr w:rsidR="00867623" w14:paraId="1007A5EF" w14:textId="77777777" w:rsidTr="00867623">
        <w:trPr>
          <w:cantSplit/>
        </w:trPr>
        <w:tc>
          <w:tcPr>
            <w:tcW w:w="0" w:type="auto"/>
          </w:tcPr>
          <w:p w14:paraId="25A47DEE" w14:textId="77777777" w:rsidR="00867623" w:rsidRDefault="00E63744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14:paraId="327FDC71" w14:textId="77777777" w:rsidR="00867623" w:rsidRDefault="00867623">
            <w:pPr>
              <w:pStyle w:val="Axure1"/>
            </w:pPr>
          </w:p>
        </w:tc>
        <w:tc>
          <w:tcPr>
            <w:tcW w:w="0" w:type="auto"/>
          </w:tcPr>
          <w:p w14:paraId="6E38B1BE" w14:textId="77777777" w:rsidR="00867623" w:rsidRDefault="00E63744">
            <w:pPr>
              <w:pStyle w:val="Axure1"/>
            </w:pPr>
            <w:r>
              <w:rPr>
                <w:rFonts w:ascii="PingFang SC" w:hAnsi="PingFang SC"/>
              </w:rPr>
              <w:t>视频学习，题库做题，错题集</w:t>
            </w:r>
          </w:p>
        </w:tc>
      </w:tr>
      <w:tr w:rsidR="00867623" w14:paraId="02E3E204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1075887C" w14:textId="77777777" w:rsidR="00867623" w:rsidRDefault="00E63744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14:paraId="0801BB8A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查看购买</w:t>
            </w:r>
          </w:p>
        </w:tc>
        <w:tc>
          <w:tcPr>
            <w:tcW w:w="0" w:type="auto"/>
          </w:tcPr>
          <w:p w14:paraId="45846357" w14:textId="77777777" w:rsidR="00867623" w:rsidRDefault="00867623">
            <w:pPr>
              <w:pStyle w:val="Axure1"/>
            </w:pPr>
          </w:p>
        </w:tc>
      </w:tr>
      <w:tr w:rsidR="00867623" w14:paraId="0167D435" w14:textId="77777777" w:rsidTr="00867623">
        <w:trPr>
          <w:cantSplit/>
        </w:trPr>
        <w:tc>
          <w:tcPr>
            <w:tcW w:w="0" w:type="auto"/>
          </w:tcPr>
          <w:p w14:paraId="7B626C05" w14:textId="77777777" w:rsidR="00867623" w:rsidRDefault="00E63744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14:paraId="09D70158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讲解作业（或查看，查看不支持更改）</w:t>
            </w:r>
          </w:p>
        </w:tc>
        <w:tc>
          <w:tcPr>
            <w:tcW w:w="0" w:type="auto"/>
          </w:tcPr>
          <w:p w14:paraId="185B4B63" w14:textId="77777777" w:rsidR="00867623" w:rsidRDefault="00867623">
            <w:pPr>
              <w:pStyle w:val="Axure1"/>
            </w:pPr>
          </w:p>
        </w:tc>
      </w:tr>
      <w:tr w:rsidR="00867623" w14:paraId="78B1BB24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0744B46C" w14:textId="77777777" w:rsidR="00867623" w:rsidRDefault="00E63744">
            <w:pPr>
              <w:pStyle w:val="Axure1"/>
            </w:pPr>
            <w:r>
              <w:t>4</w:t>
            </w:r>
          </w:p>
        </w:tc>
        <w:tc>
          <w:tcPr>
            <w:tcW w:w="0" w:type="auto"/>
          </w:tcPr>
          <w:p w14:paraId="71CA4B6E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讲解作业（或查看，查看不支持更改）</w:t>
            </w:r>
          </w:p>
        </w:tc>
        <w:tc>
          <w:tcPr>
            <w:tcW w:w="0" w:type="auto"/>
          </w:tcPr>
          <w:p w14:paraId="78BCA924" w14:textId="77777777" w:rsidR="00867623" w:rsidRDefault="00867623">
            <w:pPr>
              <w:pStyle w:val="Axure1"/>
            </w:pPr>
          </w:p>
        </w:tc>
      </w:tr>
      <w:tr w:rsidR="00867623" w14:paraId="1586350A" w14:textId="77777777" w:rsidTr="00867623">
        <w:trPr>
          <w:cantSplit/>
        </w:trPr>
        <w:tc>
          <w:tcPr>
            <w:tcW w:w="0" w:type="auto"/>
          </w:tcPr>
          <w:p w14:paraId="55655807" w14:textId="77777777" w:rsidR="00867623" w:rsidRDefault="00E63744">
            <w:pPr>
              <w:pStyle w:val="Axure1"/>
            </w:pPr>
            <w:r>
              <w:t>5</w:t>
            </w:r>
          </w:p>
        </w:tc>
        <w:tc>
          <w:tcPr>
            <w:tcW w:w="0" w:type="auto"/>
          </w:tcPr>
          <w:p w14:paraId="2BEED970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讲解作业（或查看，查看不支持更改）</w:t>
            </w:r>
          </w:p>
        </w:tc>
        <w:tc>
          <w:tcPr>
            <w:tcW w:w="0" w:type="auto"/>
          </w:tcPr>
          <w:p w14:paraId="05186FD0" w14:textId="77777777" w:rsidR="00867623" w:rsidRDefault="00867623">
            <w:pPr>
              <w:pStyle w:val="Axure1"/>
            </w:pPr>
          </w:p>
        </w:tc>
      </w:tr>
      <w:tr w:rsidR="00867623" w14:paraId="7066D59E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58AD7621" w14:textId="77777777" w:rsidR="00867623" w:rsidRDefault="00E63744">
            <w:pPr>
              <w:pStyle w:val="Axure1"/>
            </w:pPr>
            <w:r>
              <w:t>6</w:t>
            </w:r>
          </w:p>
        </w:tc>
        <w:tc>
          <w:tcPr>
            <w:tcW w:w="0" w:type="auto"/>
          </w:tcPr>
          <w:p w14:paraId="1199C45B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讲解作业（或查看，查看不支持更改）</w:t>
            </w:r>
          </w:p>
        </w:tc>
        <w:tc>
          <w:tcPr>
            <w:tcW w:w="0" w:type="auto"/>
          </w:tcPr>
          <w:p w14:paraId="530E8DE8" w14:textId="77777777" w:rsidR="00867623" w:rsidRDefault="00867623">
            <w:pPr>
              <w:pStyle w:val="Axure1"/>
            </w:pPr>
          </w:p>
        </w:tc>
      </w:tr>
      <w:tr w:rsidR="00867623" w14:paraId="78336868" w14:textId="77777777" w:rsidTr="00867623">
        <w:trPr>
          <w:cantSplit/>
        </w:trPr>
        <w:tc>
          <w:tcPr>
            <w:tcW w:w="0" w:type="auto"/>
          </w:tcPr>
          <w:p w14:paraId="341E1485" w14:textId="77777777" w:rsidR="00867623" w:rsidRDefault="00E63744">
            <w:pPr>
              <w:pStyle w:val="Axure1"/>
            </w:pPr>
            <w:r>
              <w:t>7</w:t>
            </w:r>
          </w:p>
        </w:tc>
        <w:tc>
          <w:tcPr>
            <w:tcW w:w="0" w:type="auto"/>
          </w:tcPr>
          <w:p w14:paraId="0106118E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讲解作业（或查看，查看不支持更改）</w:t>
            </w:r>
          </w:p>
        </w:tc>
        <w:tc>
          <w:tcPr>
            <w:tcW w:w="0" w:type="auto"/>
          </w:tcPr>
          <w:p w14:paraId="60DC22E4" w14:textId="77777777" w:rsidR="00867623" w:rsidRDefault="00867623">
            <w:pPr>
              <w:pStyle w:val="Axure1"/>
            </w:pPr>
          </w:p>
        </w:tc>
      </w:tr>
      <w:tr w:rsidR="00867623" w14:paraId="64CB1C2F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67395271" w14:textId="77777777" w:rsidR="00867623" w:rsidRDefault="00E63744">
            <w:pPr>
              <w:pStyle w:val="Axure1"/>
            </w:pPr>
            <w:r>
              <w:t>8</w:t>
            </w:r>
          </w:p>
        </w:tc>
        <w:tc>
          <w:tcPr>
            <w:tcW w:w="0" w:type="auto"/>
          </w:tcPr>
          <w:p w14:paraId="1D1CB236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讲解作业（或查看，查看不支持更改）</w:t>
            </w:r>
          </w:p>
        </w:tc>
        <w:tc>
          <w:tcPr>
            <w:tcW w:w="0" w:type="auto"/>
          </w:tcPr>
          <w:p w14:paraId="70ED9070" w14:textId="77777777" w:rsidR="00867623" w:rsidRDefault="00867623">
            <w:pPr>
              <w:pStyle w:val="Axure1"/>
            </w:pPr>
          </w:p>
        </w:tc>
      </w:tr>
      <w:tr w:rsidR="00867623" w14:paraId="3698B147" w14:textId="77777777" w:rsidTr="00867623">
        <w:trPr>
          <w:cantSplit/>
        </w:trPr>
        <w:tc>
          <w:tcPr>
            <w:tcW w:w="0" w:type="auto"/>
          </w:tcPr>
          <w:p w14:paraId="5F052EE2" w14:textId="77777777" w:rsidR="00867623" w:rsidRDefault="00E63744">
            <w:pPr>
              <w:pStyle w:val="Axure1"/>
            </w:pPr>
            <w:r>
              <w:lastRenderedPageBreak/>
              <w:t>9</w:t>
            </w:r>
          </w:p>
        </w:tc>
        <w:tc>
          <w:tcPr>
            <w:tcW w:w="0" w:type="auto"/>
          </w:tcPr>
          <w:p w14:paraId="64E47EF3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已购买题</w:t>
            </w:r>
          </w:p>
        </w:tc>
        <w:tc>
          <w:tcPr>
            <w:tcW w:w="0" w:type="auto"/>
          </w:tcPr>
          <w:p w14:paraId="2CE70ADE" w14:textId="77777777" w:rsidR="00867623" w:rsidRDefault="00867623">
            <w:pPr>
              <w:pStyle w:val="Axure1"/>
            </w:pPr>
          </w:p>
        </w:tc>
      </w:tr>
    </w:tbl>
    <w:p w14:paraId="1AD5C756" w14:textId="77777777" w:rsidR="00867623" w:rsidRDefault="00E63744">
      <w:pPr>
        <w:pStyle w:val="AxureHeading20"/>
        <w:keepNext/>
      </w:pPr>
      <w:r>
        <w:br w:type="page"/>
      </w:r>
      <w:r>
        <w:lastRenderedPageBreak/>
        <w:t>查看购买</w:t>
      </w:r>
    </w:p>
    <w:p w14:paraId="164D0037" w14:textId="77777777" w:rsidR="00867623" w:rsidRDefault="00E63744">
      <w:pPr>
        <w:pStyle w:val="AxureHeading30"/>
        <w:keepNext/>
      </w:pPr>
      <w:r>
        <w:t>用户界面</w:t>
      </w:r>
    </w:p>
    <w:p w14:paraId="230E0CE2" w14:textId="77777777" w:rsidR="00867623" w:rsidRDefault="00E63744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0FF8FD6C" wp14:editId="5E1EDED1">
            <wp:extent cx="6858000" cy="3648075"/>
            <wp:effectExtent l="0" t="0" r="0" b="0"/>
            <wp:docPr id="17" name="AXU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XU16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F7D7" w14:textId="77777777" w:rsidR="00867623" w:rsidRDefault="00E63744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932"/>
      </w:tblGrid>
      <w:tr w:rsidR="00867623" w14:paraId="35F34B24" w14:textId="77777777" w:rsidTr="00867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14:paraId="3F00E6B8" w14:textId="77777777" w:rsidR="00867623" w:rsidRDefault="00E63744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14:paraId="20A0052D" w14:textId="77777777" w:rsidR="00867623" w:rsidRDefault="00E63744">
            <w:pPr>
              <w:pStyle w:val="Axure0"/>
            </w:pPr>
            <w:r>
              <w:t>说明</w:t>
            </w:r>
          </w:p>
        </w:tc>
      </w:tr>
      <w:tr w:rsidR="00867623" w14:paraId="5622283A" w14:textId="77777777" w:rsidTr="00867623">
        <w:trPr>
          <w:cantSplit/>
        </w:trPr>
        <w:tc>
          <w:tcPr>
            <w:tcW w:w="0" w:type="auto"/>
          </w:tcPr>
          <w:p w14:paraId="51967BF8" w14:textId="77777777" w:rsidR="00867623" w:rsidRDefault="00E63744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14:paraId="151EB569" w14:textId="77777777" w:rsidR="00867623" w:rsidRDefault="00E63744">
            <w:pPr>
              <w:pStyle w:val="Axure1"/>
            </w:pPr>
            <w:r>
              <w:rPr>
                <w:rFonts w:ascii="PingFang SC" w:hAnsi="PingFang SC"/>
              </w:rPr>
              <w:t>视频学习，题库做题，错题集</w:t>
            </w:r>
          </w:p>
        </w:tc>
      </w:tr>
      <w:tr w:rsidR="00867623" w14:paraId="507E5012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776E23EA" w14:textId="77777777" w:rsidR="00867623" w:rsidRDefault="00E63744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14:paraId="5764C8F5" w14:textId="77777777" w:rsidR="00867623" w:rsidRDefault="00E63744">
            <w:pPr>
              <w:pStyle w:val="Axure1"/>
            </w:pPr>
            <w:r>
              <w:rPr>
                <w:rFonts w:ascii="PingFang SC" w:hAnsi="PingFang SC"/>
              </w:rPr>
              <w:t>题干不用显示全，只显示前面百分之</w:t>
            </w:r>
            <w:r>
              <w:rPr>
                <w:rFonts w:ascii="PingFang SC" w:hAnsi="PingFang SC"/>
              </w:rPr>
              <w:t>80</w:t>
            </w:r>
          </w:p>
        </w:tc>
      </w:tr>
    </w:tbl>
    <w:p w14:paraId="18D2A00D" w14:textId="77777777" w:rsidR="00867623" w:rsidRDefault="00E63744">
      <w:pPr>
        <w:pStyle w:val="AxureHeading20"/>
        <w:keepNext/>
      </w:pPr>
      <w:r>
        <w:br w:type="page"/>
      </w:r>
      <w:r>
        <w:lastRenderedPageBreak/>
        <w:t>已购买题</w:t>
      </w:r>
    </w:p>
    <w:p w14:paraId="6352E092" w14:textId="77777777" w:rsidR="00867623" w:rsidRDefault="00E63744">
      <w:pPr>
        <w:pStyle w:val="AxureHeading30"/>
        <w:keepNext/>
      </w:pPr>
      <w:r>
        <w:t>用户界面</w:t>
      </w:r>
    </w:p>
    <w:p w14:paraId="7D7E36AC" w14:textId="77777777" w:rsidR="00867623" w:rsidRDefault="00E63744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6156E150" wp14:editId="5D0E9313">
            <wp:extent cx="6858000" cy="3486150"/>
            <wp:effectExtent l="0" t="0" r="0" b="0"/>
            <wp:docPr id="18" name="AXU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XU17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6B6E" w14:textId="77777777" w:rsidR="00867623" w:rsidRDefault="00E63744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4296"/>
        <w:gridCol w:w="2224"/>
      </w:tblGrid>
      <w:tr w:rsidR="00867623" w14:paraId="6A8BC3B0" w14:textId="77777777" w:rsidTr="00867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14:paraId="3A9A3A0C" w14:textId="77777777" w:rsidR="00867623" w:rsidRDefault="00E63744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14:paraId="49B1A52B" w14:textId="77777777" w:rsidR="00867623" w:rsidRDefault="00E63744">
            <w:pPr>
              <w:pStyle w:val="Axure0"/>
            </w:pPr>
            <w:r>
              <w:t>交互</w:t>
            </w:r>
          </w:p>
        </w:tc>
        <w:tc>
          <w:tcPr>
            <w:tcW w:w="0" w:type="auto"/>
          </w:tcPr>
          <w:p w14:paraId="3F1A2F0C" w14:textId="77777777" w:rsidR="00867623" w:rsidRDefault="00E63744">
            <w:pPr>
              <w:pStyle w:val="Axure0"/>
            </w:pPr>
            <w:r>
              <w:t>说明</w:t>
            </w:r>
          </w:p>
        </w:tc>
      </w:tr>
      <w:tr w:rsidR="00867623" w14:paraId="7BBFCDFE" w14:textId="77777777" w:rsidTr="00867623">
        <w:trPr>
          <w:cantSplit/>
        </w:trPr>
        <w:tc>
          <w:tcPr>
            <w:tcW w:w="0" w:type="auto"/>
          </w:tcPr>
          <w:p w14:paraId="0EDF1919" w14:textId="77777777" w:rsidR="00867623" w:rsidRDefault="00E63744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14:paraId="1FD2859D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做题页面</w:t>
            </w:r>
          </w:p>
        </w:tc>
        <w:tc>
          <w:tcPr>
            <w:tcW w:w="0" w:type="auto"/>
          </w:tcPr>
          <w:p w14:paraId="6A5C8DFB" w14:textId="77777777" w:rsidR="00867623" w:rsidRDefault="00867623">
            <w:pPr>
              <w:pStyle w:val="Axure1"/>
            </w:pPr>
          </w:p>
        </w:tc>
      </w:tr>
      <w:tr w:rsidR="00867623" w14:paraId="1342C4FB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084E7420" w14:textId="77777777" w:rsidR="00867623" w:rsidRDefault="00E63744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14:paraId="44C9A400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做题页面</w:t>
            </w:r>
          </w:p>
        </w:tc>
        <w:tc>
          <w:tcPr>
            <w:tcW w:w="0" w:type="auto"/>
          </w:tcPr>
          <w:p w14:paraId="06A56C92" w14:textId="77777777" w:rsidR="00867623" w:rsidRDefault="00867623">
            <w:pPr>
              <w:pStyle w:val="Axure1"/>
            </w:pPr>
          </w:p>
        </w:tc>
      </w:tr>
      <w:tr w:rsidR="00867623" w14:paraId="718417A3" w14:textId="77777777" w:rsidTr="00867623">
        <w:trPr>
          <w:cantSplit/>
        </w:trPr>
        <w:tc>
          <w:tcPr>
            <w:tcW w:w="0" w:type="auto"/>
          </w:tcPr>
          <w:p w14:paraId="038B7D8C" w14:textId="77777777" w:rsidR="00867623" w:rsidRDefault="00E63744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14:paraId="195C055B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讲解作业（或查看，查看不支持更改）</w:t>
            </w:r>
          </w:p>
        </w:tc>
        <w:tc>
          <w:tcPr>
            <w:tcW w:w="0" w:type="auto"/>
          </w:tcPr>
          <w:p w14:paraId="7A462EF3" w14:textId="77777777" w:rsidR="00867623" w:rsidRDefault="00867623">
            <w:pPr>
              <w:pStyle w:val="Axure1"/>
            </w:pPr>
          </w:p>
        </w:tc>
      </w:tr>
      <w:tr w:rsidR="00867623" w14:paraId="2E96A48A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738BAFB0" w14:textId="77777777" w:rsidR="00867623" w:rsidRDefault="00E63744">
            <w:pPr>
              <w:pStyle w:val="Axure1"/>
            </w:pPr>
            <w:r>
              <w:t>4</w:t>
            </w:r>
          </w:p>
        </w:tc>
        <w:tc>
          <w:tcPr>
            <w:tcW w:w="0" w:type="auto"/>
          </w:tcPr>
          <w:p w14:paraId="50DFED4B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讲解作业（或查看，查看不支持更改）</w:t>
            </w:r>
          </w:p>
        </w:tc>
        <w:tc>
          <w:tcPr>
            <w:tcW w:w="0" w:type="auto"/>
          </w:tcPr>
          <w:p w14:paraId="399F47EA" w14:textId="77777777" w:rsidR="00867623" w:rsidRDefault="00867623">
            <w:pPr>
              <w:pStyle w:val="Axure1"/>
            </w:pPr>
          </w:p>
        </w:tc>
      </w:tr>
      <w:tr w:rsidR="00867623" w14:paraId="5106BD9F" w14:textId="77777777" w:rsidTr="00867623">
        <w:trPr>
          <w:cantSplit/>
        </w:trPr>
        <w:tc>
          <w:tcPr>
            <w:tcW w:w="0" w:type="auto"/>
          </w:tcPr>
          <w:p w14:paraId="64331560" w14:textId="77777777" w:rsidR="00867623" w:rsidRDefault="00E63744">
            <w:pPr>
              <w:pStyle w:val="Axure1"/>
            </w:pPr>
            <w:r>
              <w:t>5</w:t>
            </w:r>
          </w:p>
        </w:tc>
        <w:tc>
          <w:tcPr>
            <w:tcW w:w="0" w:type="auto"/>
          </w:tcPr>
          <w:p w14:paraId="16C7FC83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讲解作业（或查看，查看不支持更改）</w:t>
            </w:r>
          </w:p>
        </w:tc>
        <w:tc>
          <w:tcPr>
            <w:tcW w:w="0" w:type="auto"/>
          </w:tcPr>
          <w:p w14:paraId="112EF201" w14:textId="77777777" w:rsidR="00867623" w:rsidRDefault="00867623">
            <w:pPr>
              <w:pStyle w:val="Axure1"/>
            </w:pPr>
          </w:p>
        </w:tc>
      </w:tr>
      <w:tr w:rsidR="00867623" w14:paraId="67DFDE99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0AA54B84" w14:textId="77777777" w:rsidR="00867623" w:rsidRDefault="00E63744">
            <w:pPr>
              <w:pStyle w:val="Axure1"/>
            </w:pPr>
            <w:r>
              <w:t>6</w:t>
            </w:r>
          </w:p>
        </w:tc>
        <w:tc>
          <w:tcPr>
            <w:tcW w:w="0" w:type="auto"/>
          </w:tcPr>
          <w:p w14:paraId="024EB6C3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讲解作业（或查看，查看不支持更改）</w:t>
            </w:r>
          </w:p>
        </w:tc>
        <w:tc>
          <w:tcPr>
            <w:tcW w:w="0" w:type="auto"/>
          </w:tcPr>
          <w:p w14:paraId="20C605F9" w14:textId="77777777" w:rsidR="00867623" w:rsidRDefault="00867623">
            <w:pPr>
              <w:pStyle w:val="Axure1"/>
            </w:pPr>
          </w:p>
        </w:tc>
      </w:tr>
      <w:tr w:rsidR="00867623" w14:paraId="45AE03AB" w14:textId="77777777" w:rsidTr="00867623">
        <w:trPr>
          <w:cantSplit/>
        </w:trPr>
        <w:tc>
          <w:tcPr>
            <w:tcW w:w="0" w:type="auto"/>
          </w:tcPr>
          <w:p w14:paraId="126B8CD2" w14:textId="77777777" w:rsidR="00867623" w:rsidRDefault="00E63744">
            <w:pPr>
              <w:pStyle w:val="Axure1"/>
            </w:pPr>
            <w:r>
              <w:t>7</w:t>
            </w:r>
          </w:p>
        </w:tc>
        <w:tc>
          <w:tcPr>
            <w:tcW w:w="0" w:type="auto"/>
          </w:tcPr>
          <w:p w14:paraId="430603B8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讲解作业（或查看，查看不支持更改）</w:t>
            </w:r>
          </w:p>
        </w:tc>
        <w:tc>
          <w:tcPr>
            <w:tcW w:w="0" w:type="auto"/>
          </w:tcPr>
          <w:p w14:paraId="58C982DB" w14:textId="77777777" w:rsidR="00867623" w:rsidRDefault="00867623">
            <w:pPr>
              <w:pStyle w:val="Axure1"/>
            </w:pPr>
          </w:p>
        </w:tc>
      </w:tr>
      <w:tr w:rsidR="00867623" w14:paraId="602C820B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3FCF977B" w14:textId="77777777" w:rsidR="00867623" w:rsidRDefault="00E63744">
            <w:pPr>
              <w:pStyle w:val="Axure1"/>
            </w:pPr>
            <w:r>
              <w:t>8</w:t>
            </w:r>
          </w:p>
        </w:tc>
        <w:tc>
          <w:tcPr>
            <w:tcW w:w="0" w:type="auto"/>
          </w:tcPr>
          <w:p w14:paraId="19F313CA" w14:textId="77777777" w:rsidR="00867623" w:rsidRDefault="00867623">
            <w:pPr>
              <w:pStyle w:val="Axure1"/>
            </w:pPr>
          </w:p>
        </w:tc>
        <w:tc>
          <w:tcPr>
            <w:tcW w:w="0" w:type="auto"/>
          </w:tcPr>
          <w:p w14:paraId="1D4AF883" w14:textId="77777777" w:rsidR="00867623" w:rsidRDefault="00E63744">
            <w:pPr>
              <w:pStyle w:val="Axure1"/>
            </w:pPr>
            <w:r>
              <w:rPr>
                <w:rFonts w:ascii="PingFang SC" w:hAnsi="PingFang SC"/>
              </w:rPr>
              <w:t>视频学习，题库做题，错题集</w:t>
            </w:r>
          </w:p>
        </w:tc>
      </w:tr>
    </w:tbl>
    <w:p w14:paraId="2685D2A3" w14:textId="77777777" w:rsidR="00867623" w:rsidRDefault="00E63744">
      <w:pPr>
        <w:pStyle w:val="AxureHeading20"/>
        <w:keepNext/>
      </w:pPr>
      <w:r>
        <w:br w:type="page"/>
      </w:r>
      <w:r>
        <w:lastRenderedPageBreak/>
        <w:t>h5</w:t>
      </w:r>
      <w:r>
        <w:t>拍照上传答案</w:t>
      </w:r>
    </w:p>
    <w:p w14:paraId="76EE8D9B" w14:textId="77777777" w:rsidR="00867623" w:rsidRDefault="00E63744">
      <w:pPr>
        <w:pStyle w:val="AxureHeading30"/>
        <w:keepNext/>
      </w:pPr>
      <w:r>
        <w:t>用户界面</w:t>
      </w:r>
    </w:p>
    <w:p w14:paraId="38BB5DB5" w14:textId="77777777" w:rsidR="00867623" w:rsidRDefault="00E63744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132D3804" wp14:editId="48CAAB73">
            <wp:extent cx="5695950" cy="5343525"/>
            <wp:effectExtent l="0" t="0" r="0" b="0"/>
            <wp:docPr id="19" name="AXU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XU18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BFE6" w14:textId="77777777" w:rsidR="00867623" w:rsidRDefault="00E63744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1104"/>
      </w:tblGrid>
      <w:tr w:rsidR="00867623" w14:paraId="4DE28145" w14:textId="77777777" w:rsidTr="00867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14:paraId="28FC978C" w14:textId="77777777" w:rsidR="00867623" w:rsidRDefault="00E63744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14:paraId="7D4EAA26" w14:textId="77777777" w:rsidR="00867623" w:rsidRDefault="00E63744">
            <w:pPr>
              <w:pStyle w:val="Axure0"/>
            </w:pPr>
            <w:r>
              <w:t>说明</w:t>
            </w:r>
          </w:p>
        </w:tc>
      </w:tr>
      <w:tr w:rsidR="00867623" w14:paraId="43A48387" w14:textId="77777777" w:rsidTr="00867623">
        <w:trPr>
          <w:cantSplit/>
        </w:trPr>
        <w:tc>
          <w:tcPr>
            <w:tcW w:w="0" w:type="auto"/>
          </w:tcPr>
          <w:p w14:paraId="05860B83" w14:textId="77777777" w:rsidR="00867623" w:rsidRDefault="00E63744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14:paraId="02745318" w14:textId="77777777" w:rsidR="00867623" w:rsidRDefault="00E63744">
            <w:pPr>
              <w:pStyle w:val="Axure1"/>
            </w:pPr>
            <w:r>
              <w:rPr>
                <w:rFonts w:ascii="PingFang SC" w:hAnsi="PingFang SC"/>
              </w:rPr>
              <w:t>图片支持删除</w:t>
            </w:r>
          </w:p>
        </w:tc>
      </w:tr>
    </w:tbl>
    <w:p w14:paraId="1956BAA6" w14:textId="77777777" w:rsidR="00867623" w:rsidRDefault="00E63744">
      <w:pPr>
        <w:pStyle w:val="AxureHeading20"/>
        <w:keepNext/>
      </w:pPr>
      <w:r>
        <w:br w:type="page"/>
      </w:r>
      <w:r>
        <w:lastRenderedPageBreak/>
        <w:t>错题集</w:t>
      </w:r>
    </w:p>
    <w:p w14:paraId="2F432C4D" w14:textId="77777777" w:rsidR="00867623" w:rsidRDefault="00E63744">
      <w:pPr>
        <w:pStyle w:val="AxureHeading30"/>
        <w:keepNext/>
      </w:pPr>
      <w:r>
        <w:t>用户界面</w:t>
      </w:r>
    </w:p>
    <w:p w14:paraId="3F075014" w14:textId="77777777" w:rsidR="00867623" w:rsidRDefault="00E63744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222024E2" wp14:editId="4633BE3B">
            <wp:extent cx="6858000" cy="3486150"/>
            <wp:effectExtent l="0" t="0" r="0" b="0"/>
            <wp:docPr id="20" name="AXU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XU19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DB65" w14:textId="77777777" w:rsidR="00867623" w:rsidRDefault="00E63744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4296"/>
        <w:gridCol w:w="2224"/>
      </w:tblGrid>
      <w:tr w:rsidR="00867623" w14:paraId="2D098637" w14:textId="77777777" w:rsidTr="00867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14:paraId="5AC87A25" w14:textId="77777777" w:rsidR="00867623" w:rsidRDefault="00E63744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14:paraId="5802D015" w14:textId="77777777" w:rsidR="00867623" w:rsidRDefault="00E63744">
            <w:pPr>
              <w:pStyle w:val="Axure0"/>
            </w:pPr>
            <w:r>
              <w:t>交互</w:t>
            </w:r>
          </w:p>
        </w:tc>
        <w:tc>
          <w:tcPr>
            <w:tcW w:w="0" w:type="auto"/>
          </w:tcPr>
          <w:p w14:paraId="7EF58C05" w14:textId="77777777" w:rsidR="00867623" w:rsidRDefault="00E63744">
            <w:pPr>
              <w:pStyle w:val="Axure0"/>
            </w:pPr>
            <w:r>
              <w:t>说明</w:t>
            </w:r>
          </w:p>
        </w:tc>
      </w:tr>
      <w:tr w:rsidR="00867623" w14:paraId="353DE17A" w14:textId="77777777" w:rsidTr="00867623">
        <w:trPr>
          <w:cantSplit/>
        </w:trPr>
        <w:tc>
          <w:tcPr>
            <w:tcW w:w="0" w:type="auto"/>
          </w:tcPr>
          <w:p w14:paraId="616EC31F" w14:textId="77777777" w:rsidR="00867623" w:rsidRDefault="00E63744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14:paraId="71405F9D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做题页面</w:t>
            </w:r>
          </w:p>
        </w:tc>
        <w:tc>
          <w:tcPr>
            <w:tcW w:w="0" w:type="auto"/>
          </w:tcPr>
          <w:p w14:paraId="4DA104B1" w14:textId="77777777" w:rsidR="00867623" w:rsidRDefault="00867623">
            <w:pPr>
              <w:pStyle w:val="Axure1"/>
            </w:pPr>
          </w:p>
        </w:tc>
      </w:tr>
      <w:tr w:rsidR="00867623" w14:paraId="0A7EBBEC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21FFE3BB" w14:textId="77777777" w:rsidR="00867623" w:rsidRDefault="00E63744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14:paraId="70D051AD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做题页面</w:t>
            </w:r>
          </w:p>
        </w:tc>
        <w:tc>
          <w:tcPr>
            <w:tcW w:w="0" w:type="auto"/>
          </w:tcPr>
          <w:p w14:paraId="02DA4466" w14:textId="77777777" w:rsidR="00867623" w:rsidRDefault="00867623">
            <w:pPr>
              <w:pStyle w:val="Axure1"/>
            </w:pPr>
          </w:p>
        </w:tc>
      </w:tr>
      <w:tr w:rsidR="00867623" w14:paraId="5FF02123" w14:textId="77777777" w:rsidTr="00867623">
        <w:trPr>
          <w:cantSplit/>
        </w:trPr>
        <w:tc>
          <w:tcPr>
            <w:tcW w:w="0" w:type="auto"/>
          </w:tcPr>
          <w:p w14:paraId="3AFC0F6C" w14:textId="77777777" w:rsidR="00867623" w:rsidRDefault="00E63744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14:paraId="72E88607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讲解作业（或查看，查看不支持更改）</w:t>
            </w:r>
          </w:p>
        </w:tc>
        <w:tc>
          <w:tcPr>
            <w:tcW w:w="0" w:type="auto"/>
          </w:tcPr>
          <w:p w14:paraId="5D6AA95C" w14:textId="77777777" w:rsidR="00867623" w:rsidRDefault="00867623">
            <w:pPr>
              <w:pStyle w:val="Axure1"/>
            </w:pPr>
          </w:p>
        </w:tc>
      </w:tr>
      <w:tr w:rsidR="00867623" w14:paraId="111550E8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1A341914" w14:textId="77777777" w:rsidR="00867623" w:rsidRDefault="00E63744">
            <w:pPr>
              <w:pStyle w:val="Axure1"/>
            </w:pPr>
            <w:r>
              <w:t>4</w:t>
            </w:r>
          </w:p>
        </w:tc>
        <w:tc>
          <w:tcPr>
            <w:tcW w:w="0" w:type="auto"/>
          </w:tcPr>
          <w:p w14:paraId="5BB2D42E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讲解作业（或查看，查看不支持更改）</w:t>
            </w:r>
          </w:p>
        </w:tc>
        <w:tc>
          <w:tcPr>
            <w:tcW w:w="0" w:type="auto"/>
          </w:tcPr>
          <w:p w14:paraId="7682C039" w14:textId="77777777" w:rsidR="00867623" w:rsidRDefault="00867623">
            <w:pPr>
              <w:pStyle w:val="Axure1"/>
            </w:pPr>
          </w:p>
        </w:tc>
      </w:tr>
      <w:tr w:rsidR="00867623" w14:paraId="630F9362" w14:textId="77777777" w:rsidTr="00867623">
        <w:trPr>
          <w:cantSplit/>
        </w:trPr>
        <w:tc>
          <w:tcPr>
            <w:tcW w:w="0" w:type="auto"/>
          </w:tcPr>
          <w:p w14:paraId="79CD940B" w14:textId="77777777" w:rsidR="00867623" w:rsidRDefault="00E63744">
            <w:pPr>
              <w:pStyle w:val="Axure1"/>
            </w:pPr>
            <w:r>
              <w:t>5</w:t>
            </w:r>
          </w:p>
        </w:tc>
        <w:tc>
          <w:tcPr>
            <w:tcW w:w="0" w:type="auto"/>
          </w:tcPr>
          <w:p w14:paraId="5EB559F0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讲解作业（或查看，查看不支持更改）</w:t>
            </w:r>
          </w:p>
        </w:tc>
        <w:tc>
          <w:tcPr>
            <w:tcW w:w="0" w:type="auto"/>
          </w:tcPr>
          <w:p w14:paraId="6E483469" w14:textId="77777777" w:rsidR="00867623" w:rsidRDefault="00867623">
            <w:pPr>
              <w:pStyle w:val="Axure1"/>
            </w:pPr>
          </w:p>
        </w:tc>
      </w:tr>
      <w:tr w:rsidR="00867623" w14:paraId="65211BED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6795FE86" w14:textId="77777777" w:rsidR="00867623" w:rsidRDefault="00E63744">
            <w:pPr>
              <w:pStyle w:val="Axure1"/>
            </w:pPr>
            <w:r>
              <w:t>6</w:t>
            </w:r>
          </w:p>
        </w:tc>
        <w:tc>
          <w:tcPr>
            <w:tcW w:w="0" w:type="auto"/>
          </w:tcPr>
          <w:p w14:paraId="0052586A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讲解作业（或查看，查看不支持更改）</w:t>
            </w:r>
          </w:p>
        </w:tc>
        <w:tc>
          <w:tcPr>
            <w:tcW w:w="0" w:type="auto"/>
          </w:tcPr>
          <w:p w14:paraId="7216860A" w14:textId="77777777" w:rsidR="00867623" w:rsidRDefault="00867623">
            <w:pPr>
              <w:pStyle w:val="Axure1"/>
            </w:pPr>
          </w:p>
        </w:tc>
      </w:tr>
      <w:tr w:rsidR="00867623" w14:paraId="08AEEA27" w14:textId="77777777" w:rsidTr="00867623">
        <w:trPr>
          <w:cantSplit/>
        </w:trPr>
        <w:tc>
          <w:tcPr>
            <w:tcW w:w="0" w:type="auto"/>
          </w:tcPr>
          <w:p w14:paraId="423949B6" w14:textId="77777777" w:rsidR="00867623" w:rsidRDefault="00E63744">
            <w:pPr>
              <w:pStyle w:val="Axure1"/>
            </w:pPr>
            <w:r>
              <w:t>7</w:t>
            </w:r>
          </w:p>
        </w:tc>
        <w:tc>
          <w:tcPr>
            <w:tcW w:w="0" w:type="auto"/>
          </w:tcPr>
          <w:p w14:paraId="2ACD9333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讲解作业（或查看，查看不支持更改）</w:t>
            </w:r>
          </w:p>
        </w:tc>
        <w:tc>
          <w:tcPr>
            <w:tcW w:w="0" w:type="auto"/>
          </w:tcPr>
          <w:p w14:paraId="2B94DB54" w14:textId="77777777" w:rsidR="00867623" w:rsidRDefault="00867623">
            <w:pPr>
              <w:pStyle w:val="Axure1"/>
            </w:pPr>
          </w:p>
        </w:tc>
      </w:tr>
      <w:tr w:rsidR="00867623" w14:paraId="6D024F90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39599C55" w14:textId="77777777" w:rsidR="00867623" w:rsidRDefault="00E63744">
            <w:pPr>
              <w:pStyle w:val="Axure1"/>
            </w:pPr>
            <w:r>
              <w:t>8</w:t>
            </w:r>
          </w:p>
        </w:tc>
        <w:tc>
          <w:tcPr>
            <w:tcW w:w="0" w:type="auto"/>
          </w:tcPr>
          <w:p w14:paraId="3DCF2B44" w14:textId="77777777" w:rsidR="00867623" w:rsidRDefault="00867623">
            <w:pPr>
              <w:pStyle w:val="Axure1"/>
            </w:pPr>
          </w:p>
        </w:tc>
        <w:tc>
          <w:tcPr>
            <w:tcW w:w="0" w:type="auto"/>
          </w:tcPr>
          <w:p w14:paraId="4FBBA6FE" w14:textId="77777777" w:rsidR="00867623" w:rsidRDefault="00E63744">
            <w:pPr>
              <w:pStyle w:val="Axure1"/>
            </w:pPr>
            <w:r>
              <w:rPr>
                <w:rFonts w:ascii="PingFang SC" w:hAnsi="PingFang SC"/>
              </w:rPr>
              <w:t>视频学习，题库做题，错题集</w:t>
            </w:r>
          </w:p>
        </w:tc>
      </w:tr>
    </w:tbl>
    <w:p w14:paraId="0CB339BB" w14:textId="77777777" w:rsidR="00867623" w:rsidRDefault="00E63744">
      <w:pPr>
        <w:pStyle w:val="AxureHeading20"/>
        <w:keepNext/>
      </w:pPr>
      <w:r>
        <w:br w:type="page"/>
      </w:r>
      <w:r>
        <w:lastRenderedPageBreak/>
        <w:t>家长首页</w:t>
      </w:r>
    </w:p>
    <w:p w14:paraId="52BA7C7F" w14:textId="77777777" w:rsidR="00867623" w:rsidRDefault="00E63744">
      <w:pPr>
        <w:pStyle w:val="AxureHeading30"/>
        <w:keepNext/>
      </w:pPr>
      <w:r>
        <w:t>用户界面</w:t>
      </w:r>
    </w:p>
    <w:p w14:paraId="5746EB81" w14:textId="77777777" w:rsidR="00867623" w:rsidRDefault="00E63744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4A15A5E4" wp14:editId="3B89E81B">
            <wp:extent cx="6858000" cy="2952750"/>
            <wp:effectExtent l="0" t="0" r="0" b="0"/>
            <wp:docPr id="21" name="AXU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XU20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85C2" w14:textId="77777777" w:rsidR="00867623" w:rsidRDefault="00E63744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4296"/>
        <w:gridCol w:w="2224"/>
      </w:tblGrid>
      <w:tr w:rsidR="00867623" w14:paraId="258A1D69" w14:textId="77777777" w:rsidTr="00867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14:paraId="72A951C5" w14:textId="77777777" w:rsidR="00867623" w:rsidRDefault="00E63744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14:paraId="64B2DACA" w14:textId="77777777" w:rsidR="00867623" w:rsidRDefault="00E63744">
            <w:pPr>
              <w:pStyle w:val="Axure0"/>
            </w:pPr>
            <w:r>
              <w:t>交互</w:t>
            </w:r>
          </w:p>
        </w:tc>
        <w:tc>
          <w:tcPr>
            <w:tcW w:w="0" w:type="auto"/>
          </w:tcPr>
          <w:p w14:paraId="3C806AB3" w14:textId="77777777" w:rsidR="00867623" w:rsidRDefault="00E63744">
            <w:pPr>
              <w:pStyle w:val="Axure0"/>
            </w:pPr>
            <w:r>
              <w:t>说明</w:t>
            </w:r>
          </w:p>
        </w:tc>
      </w:tr>
      <w:tr w:rsidR="00867623" w14:paraId="715BDEF6" w14:textId="77777777" w:rsidTr="00867623">
        <w:trPr>
          <w:cantSplit/>
        </w:trPr>
        <w:tc>
          <w:tcPr>
            <w:tcW w:w="0" w:type="auto"/>
          </w:tcPr>
          <w:p w14:paraId="3E970A74" w14:textId="77777777" w:rsidR="00867623" w:rsidRDefault="00E63744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14:paraId="4378DEA7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讲解作业（或查看，查看不支持更改）</w:t>
            </w:r>
          </w:p>
        </w:tc>
        <w:tc>
          <w:tcPr>
            <w:tcW w:w="0" w:type="auto"/>
          </w:tcPr>
          <w:p w14:paraId="0F0296B2" w14:textId="77777777" w:rsidR="00867623" w:rsidRDefault="00867623">
            <w:pPr>
              <w:pStyle w:val="Axure1"/>
            </w:pPr>
          </w:p>
        </w:tc>
      </w:tr>
      <w:tr w:rsidR="00867623" w14:paraId="1067B0E9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6C857B53" w14:textId="77777777" w:rsidR="00867623" w:rsidRDefault="00E63744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14:paraId="57D91803" w14:textId="77777777" w:rsidR="00867623" w:rsidRDefault="00867623">
            <w:pPr>
              <w:pStyle w:val="Axure1"/>
            </w:pPr>
          </w:p>
        </w:tc>
        <w:tc>
          <w:tcPr>
            <w:tcW w:w="0" w:type="auto"/>
          </w:tcPr>
          <w:p w14:paraId="3E7B047B" w14:textId="77777777" w:rsidR="00867623" w:rsidRDefault="00E63744">
            <w:pPr>
              <w:pStyle w:val="Axure1"/>
            </w:pPr>
            <w:r>
              <w:rPr>
                <w:rFonts w:ascii="PingFang SC" w:hAnsi="PingFang SC"/>
              </w:rPr>
              <w:t>家长只允许查看，不能够做题</w:t>
            </w:r>
          </w:p>
        </w:tc>
      </w:tr>
    </w:tbl>
    <w:p w14:paraId="74FAA665" w14:textId="77777777" w:rsidR="00867623" w:rsidRDefault="00E63744">
      <w:pPr>
        <w:pStyle w:val="AxureHeading20"/>
        <w:keepNext/>
      </w:pPr>
      <w:r>
        <w:br w:type="page"/>
      </w:r>
      <w:r>
        <w:lastRenderedPageBreak/>
        <w:t>老师首页</w:t>
      </w:r>
    </w:p>
    <w:p w14:paraId="4ECE6308" w14:textId="77777777" w:rsidR="00867623" w:rsidRDefault="00E63744">
      <w:pPr>
        <w:pStyle w:val="AxureHeading30"/>
        <w:keepNext/>
      </w:pPr>
      <w:r>
        <w:t>用户界面</w:t>
      </w:r>
    </w:p>
    <w:p w14:paraId="5EBA0AF0" w14:textId="77777777" w:rsidR="00867623" w:rsidRDefault="00E63744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349A2A34" wp14:editId="1951D0EE">
            <wp:extent cx="6858000" cy="3219450"/>
            <wp:effectExtent l="0" t="0" r="0" b="0"/>
            <wp:docPr id="22" name="AXU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XU2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7BA5" w14:textId="77777777" w:rsidR="00867623" w:rsidRDefault="00E63744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4296"/>
        <w:gridCol w:w="1152"/>
      </w:tblGrid>
      <w:tr w:rsidR="00867623" w14:paraId="5B7CC7D9" w14:textId="77777777" w:rsidTr="00867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14:paraId="6B8E3657" w14:textId="77777777" w:rsidR="00867623" w:rsidRDefault="00E63744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14:paraId="49C799CC" w14:textId="77777777" w:rsidR="00867623" w:rsidRDefault="00E63744">
            <w:pPr>
              <w:pStyle w:val="Axure0"/>
            </w:pPr>
            <w:r>
              <w:t>交互</w:t>
            </w:r>
          </w:p>
        </w:tc>
        <w:tc>
          <w:tcPr>
            <w:tcW w:w="0" w:type="auto"/>
          </w:tcPr>
          <w:p w14:paraId="0963FA0F" w14:textId="77777777" w:rsidR="00867623" w:rsidRDefault="00E63744">
            <w:pPr>
              <w:pStyle w:val="Axure0"/>
            </w:pPr>
            <w:r>
              <w:t>说明</w:t>
            </w:r>
          </w:p>
        </w:tc>
      </w:tr>
      <w:tr w:rsidR="00867623" w14:paraId="530D3E93" w14:textId="77777777" w:rsidTr="00867623">
        <w:trPr>
          <w:cantSplit/>
        </w:trPr>
        <w:tc>
          <w:tcPr>
            <w:tcW w:w="0" w:type="auto"/>
          </w:tcPr>
          <w:p w14:paraId="5D0BA4B9" w14:textId="77777777" w:rsidR="00867623" w:rsidRDefault="00E63744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14:paraId="22BB45B2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讲解作业（或查看，查看不支持更改）</w:t>
            </w:r>
          </w:p>
        </w:tc>
        <w:tc>
          <w:tcPr>
            <w:tcW w:w="0" w:type="auto"/>
          </w:tcPr>
          <w:p w14:paraId="056D7424" w14:textId="77777777" w:rsidR="00867623" w:rsidRDefault="00867623">
            <w:pPr>
              <w:pStyle w:val="Axure1"/>
            </w:pPr>
          </w:p>
        </w:tc>
      </w:tr>
      <w:tr w:rsidR="00867623" w14:paraId="1D369798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3E2681C4" w14:textId="77777777" w:rsidR="00867623" w:rsidRDefault="00E63744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14:paraId="664D1969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讲解作业（或查看，查看不支持更改）</w:t>
            </w:r>
          </w:p>
        </w:tc>
        <w:tc>
          <w:tcPr>
            <w:tcW w:w="0" w:type="auto"/>
          </w:tcPr>
          <w:p w14:paraId="36D4CFD9" w14:textId="77777777" w:rsidR="00867623" w:rsidRDefault="00867623">
            <w:pPr>
              <w:pStyle w:val="Axure1"/>
            </w:pPr>
          </w:p>
        </w:tc>
      </w:tr>
      <w:tr w:rsidR="00867623" w14:paraId="259FE646" w14:textId="77777777" w:rsidTr="00867623">
        <w:trPr>
          <w:cantSplit/>
        </w:trPr>
        <w:tc>
          <w:tcPr>
            <w:tcW w:w="0" w:type="auto"/>
          </w:tcPr>
          <w:p w14:paraId="52625AF0" w14:textId="77777777" w:rsidR="00867623" w:rsidRDefault="00E63744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14:paraId="22479649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讲解作业（或查看，查看不支持更改）</w:t>
            </w:r>
          </w:p>
        </w:tc>
        <w:tc>
          <w:tcPr>
            <w:tcW w:w="0" w:type="auto"/>
          </w:tcPr>
          <w:p w14:paraId="2F5D33FB" w14:textId="77777777" w:rsidR="00867623" w:rsidRDefault="00867623">
            <w:pPr>
              <w:pStyle w:val="Axure1"/>
            </w:pPr>
          </w:p>
        </w:tc>
      </w:tr>
      <w:tr w:rsidR="00867623" w14:paraId="55BC82A0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0251C6DA" w14:textId="77777777" w:rsidR="00867623" w:rsidRDefault="00E63744">
            <w:pPr>
              <w:pStyle w:val="Axure1"/>
            </w:pPr>
            <w:r>
              <w:t>4</w:t>
            </w:r>
          </w:p>
        </w:tc>
        <w:tc>
          <w:tcPr>
            <w:tcW w:w="0" w:type="auto"/>
          </w:tcPr>
          <w:p w14:paraId="16464E3F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讲解作业（或查看，查看不支持更改）</w:t>
            </w:r>
          </w:p>
        </w:tc>
        <w:tc>
          <w:tcPr>
            <w:tcW w:w="0" w:type="auto"/>
          </w:tcPr>
          <w:p w14:paraId="22349172" w14:textId="77777777" w:rsidR="00867623" w:rsidRDefault="00867623">
            <w:pPr>
              <w:pStyle w:val="Axure1"/>
            </w:pPr>
          </w:p>
        </w:tc>
      </w:tr>
      <w:tr w:rsidR="00867623" w14:paraId="67EE4EB7" w14:textId="77777777" w:rsidTr="00867623">
        <w:trPr>
          <w:cantSplit/>
        </w:trPr>
        <w:tc>
          <w:tcPr>
            <w:tcW w:w="0" w:type="auto"/>
          </w:tcPr>
          <w:p w14:paraId="3BEC2784" w14:textId="77777777" w:rsidR="00867623" w:rsidRDefault="00E63744">
            <w:pPr>
              <w:pStyle w:val="Axure1"/>
            </w:pPr>
            <w:r>
              <w:t>5</w:t>
            </w:r>
          </w:p>
        </w:tc>
        <w:tc>
          <w:tcPr>
            <w:tcW w:w="0" w:type="auto"/>
          </w:tcPr>
          <w:p w14:paraId="6DB4C24D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讲解作业（或查看，查看不支持更改）</w:t>
            </w:r>
          </w:p>
        </w:tc>
        <w:tc>
          <w:tcPr>
            <w:tcW w:w="0" w:type="auto"/>
          </w:tcPr>
          <w:p w14:paraId="4A8EEB86" w14:textId="77777777" w:rsidR="00867623" w:rsidRDefault="00867623">
            <w:pPr>
              <w:pStyle w:val="Axure1"/>
            </w:pPr>
          </w:p>
        </w:tc>
      </w:tr>
      <w:tr w:rsidR="00867623" w14:paraId="303F912F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3C4EB6EB" w14:textId="77777777" w:rsidR="00867623" w:rsidRDefault="00E63744">
            <w:pPr>
              <w:pStyle w:val="Axure1"/>
            </w:pPr>
            <w:r>
              <w:t>6</w:t>
            </w:r>
          </w:p>
        </w:tc>
        <w:tc>
          <w:tcPr>
            <w:tcW w:w="0" w:type="auto"/>
          </w:tcPr>
          <w:p w14:paraId="32CC398D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讲解作业（或查看，查看不支持更改）</w:t>
            </w:r>
          </w:p>
        </w:tc>
        <w:tc>
          <w:tcPr>
            <w:tcW w:w="0" w:type="auto"/>
          </w:tcPr>
          <w:p w14:paraId="5FC8AA71" w14:textId="77777777" w:rsidR="00867623" w:rsidRDefault="00867623">
            <w:pPr>
              <w:pStyle w:val="Axure1"/>
            </w:pPr>
          </w:p>
        </w:tc>
      </w:tr>
      <w:tr w:rsidR="00867623" w14:paraId="705D19D5" w14:textId="77777777" w:rsidTr="00867623">
        <w:trPr>
          <w:cantSplit/>
        </w:trPr>
        <w:tc>
          <w:tcPr>
            <w:tcW w:w="0" w:type="auto"/>
          </w:tcPr>
          <w:p w14:paraId="11B193A4" w14:textId="77777777" w:rsidR="00867623" w:rsidRDefault="00E63744">
            <w:pPr>
              <w:pStyle w:val="Axure1"/>
            </w:pPr>
            <w:r>
              <w:t>7</w:t>
            </w:r>
          </w:p>
        </w:tc>
        <w:tc>
          <w:tcPr>
            <w:tcW w:w="0" w:type="auto"/>
          </w:tcPr>
          <w:p w14:paraId="6479ACB4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讲解作业（或查看，查看不支持更改）</w:t>
            </w:r>
          </w:p>
        </w:tc>
        <w:tc>
          <w:tcPr>
            <w:tcW w:w="0" w:type="auto"/>
          </w:tcPr>
          <w:p w14:paraId="2AE36316" w14:textId="77777777" w:rsidR="00867623" w:rsidRDefault="00867623">
            <w:pPr>
              <w:pStyle w:val="Axure1"/>
            </w:pPr>
          </w:p>
        </w:tc>
      </w:tr>
      <w:tr w:rsidR="00867623" w14:paraId="29203E59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3EB4EE39" w14:textId="77777777" w:rsidR="00867623" w:rsidRDefault="00E63744">
            <w:pPr>
              <w:pStyle w:val="Axure1"/>
            </w:pPr>
            <w:r>
              <w:t>8</w:t>
            </w:r>
          </w:p>
        </w:tc>
        <w:tc>
          <w:tcPr>
            <w:tcW w:w="0" w:type="auto"/>
          </w:tcPr>
          <w:p w14:paraId="3E23E5A3" w14:textId="77777777" w:rsidR="00867623" w:rsidRDefault="00867623">
            <w:pPr>
              <w:pStyle w:val="Axure1"/>
            </w:pPr>
          </w:p>
        </w:tc>
        <w:tc>
          <w:tcPr>
            <w:tcW w:w="0" w:type="auto"/>
          </w:tcPr>
          <w:p w14:paraId="022D6B65" w14:textId="77777777" w:rsidR="00867623" w:rsidRDefault="00E63744">
            <w:pPr>
              <w:pStyle w:val="Axure1"/>
            </w:pPr>
            <w:r>
              <w:rPr>
                <w:rFonts w:ascii="PingFang SC" w:hAnsi="PingFang SC"/>
              </w:rPr>
              <w:t>先提交</w:t>
            </w:r>
            <w:r>
              <w:rPr>
                <w:rFonts w:ascii="PingFang SC" w:hAnsi="PingFang SC"/>
              </w:rPr>
              <w:t xml:space="preserve"> </w:t>
            </w:r>
            <w:r>
              <w:rPr>
                <w:rFonts w:ascii="PingFang SC" w:hAnsi="PingFang SC"/>
              </w:rPr>
              <w:t>先讲解</w:t>
            </w:r>
          </w:p>
          <w:p w14:paraId="237DB89E" w14:textId="77777777" w:rsidR="00867623" w:rsidRDefault="00E63744">
            <w:pPr>
              <w:pStyle w:val="Axure1"/>
            </w:pPr>
            <w:r>
              <w:rPr>
                <w:rFonts w:ascii="PingFang SC" w:hAnsi="PingFang SC"/>
              </w:rPr>
              <w:t>后提交后讲解</w:t>
            </w:r>
          </w:p>
        </w:tc>
      </w:tr>
      <w:tr w:rsidR="00867623" w14:paraId="0EE675C3" w14:textId="77777777" w:rsidTr="00867623">
        <w:trPr>
          <w:cantSplit/>
        </w:trPr>
        <w:tc>
          <w:tcPr>
            <w:tcW w:w="0" w:type="auto"/>
          </w:tcPr>
          <w:p w14:paraId="5504A89C" w14:textId="77777777" w:rsidR="00867623" w:rsidRDefault="00E63744">
            <w:pPr>
              <w:pStyle w:val="Axure1"/>
            </w:pPr>
            <w:r>
              <w:t>9</w:t>
            </w:r>
          </w:p>
        </w:tc>
        <w:tc>
          <w:tcPr>
            <w:tcW w:w="0" w:type="auto"/>
          </w:tcPr>
          <w:p w14:paraId="2EC53F11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视频管理</w:t>
            </w:r>
          </w:p>
        </w:tc>
        <w:tc>
          <w:tcPr>
            <w:tcW w:w="0" w:type="auto"/>
          </w:tcPr>
          <w:p w14:paraId="60113336" w14:textId="77777777" w:rsidR="00867623" w:rsidRDefault="00867623">
            <w:pPr>
              <w:pStyle w:val="Axure1"/>
            </w:pPr>
          </w:p>
        </w:tc>
      </w:tr>
      <w:tr w:rsidR="00867623" w14:paraId="57756FEF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3A4076D5" w14:textId="77777777" w:rsidR="00867623" w:rsidRDefault="00E63744">
            <w:pPr>
              <w:pStyle w:val="Axure1"/>
            </w:pPr>
            <w:r>
              <w:lastRenderedPageBreak/>
              <w:t>10</w:t>
            </w:r>
          </w:p>
        </w:tc>
        <w:tc>
          <w:tcPr>
            <w:tcW w:w="0" w:type="auto"/>
          </w:tcPr>
          <w:p w14:paraId="561B9DAC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题库管理</w:t>
            </w:r>
          </w:p>
        </w:tc>
        <w:tc>
          <w:tcPr>
            <w:tcW w:w="0" w:type="auto"/>
          </w:tcPr>
          <w:p w14:paraId="7C7CB695" w14:textId="77777777" w:rsidR="00867623" w:rsidRDefault="00867623">
            <w:pPr>
              <w:pStyle w:val="Axure1"/>
            </w:pPr>
          </w:p>
        </w:tc>
      </w:tr>
      <w:tr w:rsidR="00867623" w14:paraId="64883D7C" w14:textId="77777777" w:rsidTr="00867623">
        <w:trPr>
          <w:cantSplit/>
        </w:trPr>
        <w:tc>
          <w:tcPr>
            <w:tcW w:w="0" w:type="auto"/>
          </w:tcPr>
          <w:p w14:paraId="4F53FCC3" w14:textId="77777777" w:rsidR="00867623" w:rsidRDefault="00E63744">
            <w:pPr>
              <w:pStyle w:val="Axure1"/>
            </w:pPr>
            <w:r>
              <w:t>11</w:t>
            </w:r>
          </w:p>
        </w:tc>
        <w:tc>
          <w:tcPr>
            <w:tcW w:w="0" w:type="auto"/>
          </w:tcPr>
          <w:p w14:paraId="6414B5FB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老师</w:t>
            </w:r>
            <w:r>
              <w:t>---</w:t>
            </w:r>
            <w:r>
              <w:t>错题集</w:t>
            </w:r>
          </w:p>
        </w:tc>
        <w:tc>
          <w:tcPr>
            <w:tcW w:w="0" w:type="auto"/>
          </w:tcPr>
          <w:p w14:paraId="099642AB" w14:textId="77777777" w:rsidR="00867623" w:rsidRDefault="00867623">
            <w:pPr>
              <w:pStyle w:val="Axure1"/>
            </w:pPr>
          </w:p>
        </w:tc>
      </w:tr>
    </w:tbl>
    <w:p w14:paraId="59ABB40F" w14:textId="77777777" w:rsidR="00867623" w:rsidRDefault="00E63744">
      <w:pPr>
        <w:pStyle w:val="AxureHeading20"/>
        <w:keepNext/>
      </w:pPr>
      <w:r>
        <w:br w:type="page"/>
      </w:r>
      <w:r>
        <w:lastRenderedPageBreak/>
        <w:t>讲解作业（或查看，查看不支持更改）</w:t>
      </w:r>
    </w:p>
    <w:p w14:paraId="2B278083" w14:textId="77777777" w:rsidR="00867623" w:rsidRDefault="00E63744">
      <w:pPr>
        <w:pStyle w:val="AxureHeading30"/>
        <w:keepNext/>
      </w:pPr>
      <w:r>
        <w:t>用户界面</w:t>
      </w:r>
    </w:p>
    <w:p w14:paraId="2579EBFF" w14:textId="77777777" w:rsidR="00867623" w:rsidRDefault="00E63744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72C8EB3D" wp14:editId="20F56684">
            <wp:extent cx="6858000" cy="5762625"/>
            <wp:effectExtent l="0" t="0" r="0" b="0"/>
            <wp:docPr id="23" name="AXU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XU22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5746" w14:textId="77777777" w:rsidR="00867623" w:rsidRDefault="00E63744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5949"/>
      </w:tblGrid>
      <w:tr w:rsidR="00867623" w14:paraId="6C66877D" w14:textId="77777777" w:rsidTr="00867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14:paraId="51A3F6C3" w14:textId="77777777" w:rsidR="00867623" w:rsidRDefault="00E63744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14:paraId="1A3E8AFB" w14:textId="77777777" w:rsidR="00867623" w:rsidRDefault="00E63744">
            <w:pPr>
              <w:pStyle w:val="Axure0"/>
            </w:pPr>
            <w:r>
              <w:t>说明</w:t>
            </w:r>
          </w:p>
        </w:tc>
      </w:tr>
      <w:tr w:rsidR="00867623" w14:paraId="7FEB9944" w14:textId="77777777" w:rsidTr="00867623">
        <w:trPr>
          <w:cantSplit/>
        </w:trPr>
        <w:tc>
          <w:tcPr>
            <w:tcW w:w="0" w:type="auto"/>
          </w:tcPr>
          <w:p w14:paraId="3468AB1D" w14:textId="77777777" w:rsidR="00867623" w:rsidRDefault="00E63744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14:paraId="2E79562C" w14:textId="77777777" w:rsidR="00867623" w:rsidRDefault="00E63744">
            <w:pPr>
              <w:pStyle w:val="Axure1"/>
            </w:pPr>
            <w:r>
              <w:t>点击图片可以单独放大</w:t>
            </w:r>
          </w:p>
        </w:tc>
      </w:tr>
      <w:tr w:rsidR="00867623" w14:paraId="6556158F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0C63CA41" w14:textId="77777777" w:rsidR="00867623" w:rsidRDefault="00E63744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14:paraId="6B52DF86" w14:textId="77777777" w:rsidR="00867623" w:rsidRDefault="00E63744">
            <w:pPr>
              <w:pStyle w:val="Axure1"/>
            </w:pPr>
            <w:r>
              <w:t>点击图片可以单独放大</w:t>
            </w:r>
          </w:p>
        </w:tc>
      </w:tr>
      <w:tr w:rsidR="00867623" w14:paraId="748C8CBA" w14:textId="77777777" w:rsidTr="00867623">
        <w:trPr>
          <w:cantSplit/>
        </w:trPr>
        <w:tc>
          <w:tcPr>
            <w:tcW w:w="0" w:type="auto"/>
          </w:tcPr>
          <w:p w14:paraId="3285EEC9" w14:textId="77777777" w:rsidR="00867623" w:rsidRDefault="00E63744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14:paraId="572654B5" w14:textId="77777777" w:rsidR="00867623" w:rsidRDefault="00E63744">
            <w:pPr>
              <w:pStyle w:val="Axure1"/>
            </w:pPr>
            <w:r>
              <w:t>点击图片可以单独放大</w:t>
            </w:r>
          </w:p>
        </w:tc>
      </w:tr>
      <w:tr w:rsidR="00867623" w14:paraId="1D89B888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4EFFA7C4" w14:textId="77777777" w:rsidR="00867623" w:rsidRDefault="00E63744">
            <w:pPr>
              <w:pStyle w:val="Axure1"/>
            </w:pPr>
            <w:r>
              <w:t>4</w:t>
            </w:r>
          </w:p>
        </w:tc>
        <w:tc>
          <w:tcPr>
            <w:tcW w:w="0" w:type="auto"/>
          </w:tcPr>
          <w:p w14:paraId="40D3EF22" w14:textId="77777777" w:rsidR="00867623" w:rsidRDefault="00E63744">
            <w:pPr>
              <w:pStyle w:val="Axure1"/>
            </w:pPr>
            <w:r>
              <w:t>点击图片可以单独放大</w:t>
            </w:r>
          </w:p>
        </w:tc>
      </w:tr>
      <w:tr w:rsidR="00867623" w14:paraId="31EE6B4A" w14:textId="77777777" w:rsidTr="00867623">
        <w:trPr>
          <w:cantSplit/>
        </w:trPr>
        <w:tc>
          <w:tcPr>
            <w:tcW w:w="0" w:type="auto"/>
          </w:tcPr>
          <w:p w14:paraId="4778F054" w14:textId="77777777" w:rsidR="00867623" w:rsidRDefault="00E63744">
            <w:pPr>
              <w:pStyle w:val="Axure1"/>
            </w:pPr>
            <w:r>
              <w:t>5</w:t>
            </w:r>
          </w:p>
        </w:tc>
        <w:tc>
          <w:tcPr>
            <w:tcW w:w="0" w:type="auto"/>
          </w:tcPr>
          <w:p w14:paraId="05A8A5D4" w14:textId="77777777" w:rsidR="00867623" w:rsidRDefault="00E63744">
            <w:pPr>
              <w:pStyle w:val="Axure1"/>
            </w:pPr>
            <w:r>
              <w:t>点击后</w:t>
            </w:r>
            <w:r>
              <w:t xml:space="preserve"> </w:t>
            </w:r>
            <w:r>
              <w:t>就可以在答案图片上面涂鸦批改作作业了，但是要记住保存以前的原始图片</w:t>
            </w:r>
          </w:p>
        </w:tc>
      </w:tr>
      <w:tr w:rsidR="00867623" w14:paraId="3C413FEE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2296D558" w14:textId="77777777" w:rsidR="00867623" w:rsidRDefault="00E63744">
            <w:pPr>
              <w:pStyle w:val="Axure1"/>
            </w:pPr>
            <w:r>
              <w:t>6</w:t>
            </w:r>
          </w:p>
        </w:tc>
        <w:tc>
          <w:tcPr>
            <w:tcW w:w="0" w:type="auto"/>
          </w:tcPr>
          <w:p w14:paraId="0F83542F" w14:textId="77777777" w:rsidR="00867623" w:rsidRDefault="00E63744">
            <w:pPr>
              <w:pStyle w:val="Axure1"/>
            </w:pPr>
            <w:r>
              <w:t>点击可滑动跳转到对应的题上面去</w:t>
            </w:r>
          </w:p>
        </w:tc>
      </w:tr>
      <w:tr w:rsidR="00867623" w14:paraId="0239B943" w14:textId="77777777" w:rsidTr="00867623">
        <w:trPr>
          <w:cantSplit/>
        </w:trPr>
        <w:tc>
          <w:tcPr>
            <w:tcW w:w="0" w:type="auto"/>
          </w:tcPr>
          <w:p w14:paraId="2E3E516C" w14:textId="77777777" w:rsidR="00867623" w:rsidRDefault="00E63744">
            <w:pPr>
              <w:pStyle w:val="Axure1"/>
            </w:pPr>
            <w:r>
              <w:t>7</w:t>
            </w:r>
          </w:p>
        </w:tc>
        <w:tc>
          <w:tcPr>
            <w:tcW w:w="0" w:type="auto"/>
          </w:tcPr>
          <w:p w14:paraId="27C66C69" w14:textId="77777777" w:rsidR="00867623" w:rsidRDefault="00E63744">
            <w:pPr>
              <w:pStyle w:val="Axure1"/>
            </w:pPr>
            <w:r>
              <w:t>点击可滑动跳转到对应的题上面去</w:t>
            </w:r>
          </w:p>
        </w:tc>
      </w:tr>
      <w:tr w:rsidR="00867623" w14:paraId="2FAFE99D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7B84ECE5" w14:textId="77777777" w:rsidR="00867623" w:rsidRDefault="00E63744">
            <w:pPr>
              <w:pStyle w:val="Axure1"/>
            </w:pPr>
            <w:r>
              <w:lastRenderedPageBreak/>
              <w:t>8</w:t>
            </w:r>
          </w:p>
        </w:tc>
        <w:tc>
          <w:tcPr>
            <w:tcW w:w="0" w:type="auto"/>
          </w:tcPr>
          <w:p w14:paraId="3580F7D1" w14:textId="77777777" w:rsidR="00867623" w:rsidRDefault="00E63744">
            <w:pPr>
              <w:pStyle w:val="Axure1"/>
            </w:pPr>
            <w:r>
              <w:t>点击可滑动跳转到对应的题上面去</w:t>
            </w:r>
          </w:p>
        </w:tc>
      </w:tr>
      <w:tr w:rsidR="00867623" w14:paraId="11C5C523" w14:textId="77777777" w:rsidTr="00867623">
        <w:trPr>
          <w:cantSplit/>
        </w:trPr>
        <w:tc>
          <w:tcPr>
            <w:tcW w:w="0" w:type="auto"/>
          </w:tcPr>
          <w:p w14:paraId="0AA1F9F7" w14:textId="77777777" w:rsidR="00867623" w:rsidRDefault="00E63744">
            <w:pPr>
              <w:pStyle w:val="Axure1"/>
            </w:pPr>
            <w:r>
              <w:t>9</w:t>
            </w:r>
          </w:p>
        </w:tc>
        <w:tc>
          <w:tcPr>
            <w:tcW w:w="0" w:type="auto"/>
          </w:tcPr>
          <w:p w14:paraId="02FF289D" w14:textId="77777777" w:rsidR="00867623" w:rsidRDefault="00E63744">
            <w:pPr>
              <w:pStyle w:val="Axure1"/>
            </w:pPr>
            <w:r>
              <w:t>点击可滑动跳转到对应的题上面去</w:t>
            </w:r>
          </w:p>
        </w:tc>
      </w:tr>
      <w:tr w:rsidR="00867623" w14:paraId="1BDACFA1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6B2888BC" w14:textId="77777777" w:rsidR="00867623" w:rsidRDefault="00E63744">
            <w:pPr>
              <w:pStyle w:val="Axure1"/>
            </w:pPr>
            <w:r>
              <w:t>10</w:t>
            </w:r>
          </w:p>
        </w:tc>
        <w:tc>
          <w:tcPr>
            <w:tcW w:w="0" w:type="auto"/>
          </w:tcPr>
          <w:p w14:paraId="0D128DE9" w14:textId="77777777" w:rsidR="00867623" w:rsidRDefault="00E63744">
            <w:pPr>
              <w:pStyle w:val="Axure1"/>
            </w:pPr>
            <w:r>
              <w:t>点击可滑动跳转到对应的题上面去</w:t>
            </w:r>
          </w:p>
        </w:tc>
      </w:tr>
      <w:tr w:rsidR="00867623" w14:paraId="524152EE" w14:textId="77777777" w:rsidTr="00867623">
        <w:trPr>
          <w:cantSplit/>
        </w:trPr>
        <w:tc>
          <w:tcPr>
            <w:tcW w:w="0" w:type="auto"/>
          </w:tcPr>
          <w:p w14:paraId="345C1EDE" w14:textId="77777777" w:rsidR="00867623" w:rsidRDefault="00E63744">
            <w:pPr>
              <w:pStyle w:val="Axure1"/>
            </w:pPr>
            <w:r>
              <w:t>11</w:t>
            </w:r>
          </w:p>
        </w:tc>
        <w:tc>
          <w:tcPr>
            <w:tcW w:w="0" w:type="auto"/>
          </w:tcPr>
          <w:p w14:paraId="4D18FA26" w14:textId="77777777" w:rsidR="00867623" w:rsidRDefault="00E63744">
            <w:pPr>
              <w:pStyle w:val="Axure1"/>
            </w:pPr>
            <w:r>
              <w:t>点击图片可以单独放大</w:t>
            </w:r>
          </w:p>
        </w:tc>
      </w:tr>
      <w:tr w:rsidR="00867623" w14:paraId="15FB2AD5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2F17471C" w14:textId="77777777" w:rsidR="00867623" w:rsidRDefault="00E63744">
            <w:pPr>
              <w:pStyle w:val="Axure1"/>
            </w:pPr>
            <w:r>
              <w:t>12</w:t>
            </w:r>
          </w:p>
        </w:tc>
        <w:tc>
          <w:tcPr>
            <w:tcW w:w="0" w:type="auto"/>
          </w:tcPr>
          <w:p w14:paraId="2B0FBE10" w14:textId="77777777" w:rsidR="00867623" w:rsidRDefault="00E63744">
            <w:pPr>
              <w:pStyle w:val="Axure1"/>
            </w:pPr>
            <w:r>
              <w:t>点击图片可以单独放大</w:t>
            </w:r>
          </w:p>
        </w:tc>
      </w:tr>
      <w:tr w:rsidR="00867623" w14:paraId="326CE746" w14:textId="77777777" w:rsidTr="00867623">
        <w:trPr>
          <w:cantSplit/>
        </w:trPr>
        <w:tc>
          <w:tcPr>
            <w:tcW w:w="0" w:type="auto"/>
          </w:tcPr>
          <w:p w14:paraId="5FA6D7A3" w14:textId="77777777" w:rsidR="00867623" w:rsidRDefault="00E63744">
            <w:pPr>
              <w:pStyle w:val="Axure1"/>
            </w:pPr>
            <w:r>
              <w:t>13</w:t>
            </w:r>
          </w:p>
        </w:tc>
        <w:tc>
          <w:tcPr>
            <w:tcW w:w="0" w:type="auto"/>
          </w:tcPr>
          <w:p w14:paraId="1EAB7324" w14:textId="77777777" w:rsidR="00867623" w:rsidRDefault="00E63744">
            <w:pPr>
              <w:pStyle w:val="Axure1"/>
            </w:pPr>
            <w:r>
              <w:t>点击图片可以单独放大</w:t>
            </w:r>
          </w:p>
        </w:tc>
      </w:tr>
      <w:tr w:rsidR="00867623" w14:paraId="1EB2CE43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16F12EF1" w14:textId="77777777" w:rsidR="00867623" w:rsidRDefault="00E63744">
            <w:pPr>
              <w:pStyle w:val="Axure1"/>
            </w:pPr>
            <w:r>
              <w:t>14</w:t>
            </w:r>
          </w:p>
        </w:tc>
        <w:tc>
          <w:tcPr>
            <w:tcW w:w="0" w:type="auto"/>
          </w:tcPr>
          <w:p w14:paraId="3DA2841B" w14:textId="77777777" w:rsidR="00867623" w:rsidRDefault="00E63744">
            <w:pPr>
              <w:pStyle w:val="Axure1"/>
            </w:pPr>
            <w:r>
              <w:t>点击图片可以单独放大</w:t>
            </w:r>
          </w:p>
        </w:tc>
      </w:tr>
      <w:tr w:rsidR="00867623" w14:paraId="60378D05" w14:textId="77777777" w:rsidTr="00867623">
        <w:trPr>
          <w:cantSplit/>
        </w:trPr>
        <w:tc>
          <w:tcPr>
            <w:tcW w:w="0" w:type="auto"/>
          </w:tcPr>
          <w:p w14:paraId="4C9F9AA2" w14:textId="77777777" w:rsidR="00867623" w:rsidRDefault="00E63744">
            <w:pPr>
              <w:pStyle w:val="Axure1"/>
            </w:pPr>
            <w:r>
              <w:t>15</w:t>
            </w:r>
          </w:p>
        </w:tc>
        <w:tc>
          <w:tcPr>
            <w:tcW w:w="0" w:type="auto"/>
          </w:tcPr>
          <w:p w14:paraId="21FC1ED5" w14:textId="77777777" w:rsidR="00867623" w:rsidRDefault="00E63744">
            <w:pPr>
              <w:pStyle w:val="Axure1"/>
            </w:pPr>
            <w:r>
              <w:t>点击后</w:t>
            </w:r>
            <w:r>
              <w:t xml:space="preserve"> </w:t>
            </w:r>
            <w:r>
              <w:t>就可以在答案图片上面涂鸦批改作作业了，但是要记住保存以前的原始图片</w:t>
            </w:r>
          </w:p>
        </w:tc>
      </w:tr>
      <w:tr w:rsidR="00867623" w14:paraId="430D11FB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4E29E922" w14:textId="77777777" w:rsidR="00867623" w:rsidRDefault="00E63744">
            <w:pPr>
              <w:pStyle w:val="Axure1"/>
            </w:pPr>
            <w:r>
              <w:t>16</w:t>
            </w:r>
          </w:p>
        </w:tc>
        <w:tc>
          <w:tcPr>
            <w:tcW w:w="0" w:type="auto"/>
          </w:tcPr>
          <w:p w14:paraId="38E1A1E8" w14:textId="77777777" w:rsidR="00867623" w:rsidRDefault="00E63744">
            <w:pPr>
              <w:pStyle w:val="Axure1"/>
            </w:pPr>
            <w:r>
              <w:t>点击图片可以单独放大</w:t>
            </w:r>
          </w:p>
        </w:tc>
      </w:tr>
      <w:tr w:rsidR="00867623" w14:paraId="1ECDC278" w14:textId="77777777" w:rsidTr="00867623">
        <w:trPr>
          <w:cantSplit/>
        </w:trPr>
        <w:tc>
          <w:tcPr>
            <w:tcW w:w="0" w:type="auto"/>
          </w:tcPr>
          <w:p w14:paraId="677795B6" w14:textId="77777777" w:rsidR="00867623" w:rsidRDefault="00E63744">
            <w:pPr>
              <w:pStyle w:val="Axure1"/>
            </w:pPr>
            <w:r>
              <w:t>17</w:t>
            </w:r>
          </w:p>
        </w:tc>
        <w:tc>
          <w:tcPr>
            <w:tcW w:w="0" w:type="auto"/>
          </w:tcPr>
          <w:p w14:paraId="71B7448D" w14:textId="77777777" w:rsidR="00867623" w:rsidRDefault="00E63744">
            <w:pPr>
              <w:pStyle w:val="Axure1"/>
            </w:pPr>
            <w:r>
              <w:t>点击图片可以单独放大</w:t>
            </w:r>
          </w:p>
        </w:tc>
      </w:tr>
      <w:tr w:rsidR="00867623" w14:paraId="5DE81F35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56AA4923" w14:textId="77777777" w:rsidR="00867623" w:rsidRDefault="00E63744">
            <w:pPr>
              <w:pStyle w:val="Axure1"/>
            </w:pPr>
            <w:r>
              <w:t>18</w:t>
            </w:r>
          </w:p>
        </w:tc>
        <w:tc>
          <w:tcPr>
            <w:tcW w:w="0" w:type="auto"/>
          </w:tcPr>
          <w:p w14:paraId="5DC4B1DC" w14:textId="77777777" w:rsidR="00867623" w:rsidRDefault="00E63744">
            <w:pPr>
              <w:pStyle w:val="Axure1"/>
            </w:pPr>
            <w:r>
              <w:t>点击图片可以单独放大</w:t>
            </w:r>
          </w:p>
        </w:tc>
      </w:tr>
      <w:tr w:rsidR="00867623" w14:paraId="16410EA1" w14:textId="77777777" w:rsidTr="00867623">
        <w:trPr>
          <w:cantSplit/>
        </w:trPr>
        <w:tc>
          <w:tcPr>
            <w:tcW w:w="0" w:type="auto"/>
          </w:tcPr>
          <w:p w14:paraId="2D022FBD" w14:textId="77777777" w:rsidR="00867623" w:rsidRDefault="00E63744">
            <w:pPr>
              <w:pStyle w:val="Axure1"/>
            </w:pPr>
            <w:r>
              <w:t>19</w:t>
            </w:r>
          </w:p>
        </w:tc>
        <w:tc>
          <w:tcPr>
            <w:tcW w:w="0" w:type="auto"/>
          </w:tcPr>
          <w:p w14:paraId="47EE2653" w14:textId="77777777" w:rsidR="00867623" w:rsidRDefault="00E63744">
            <w:pPr>
              <w:pStyle w:val="Axure1"/>
            </w:pPr>
            <w:r>
              <w:t>点击图片可以单独放大</w:t>
            </w:r>
          </w:p>
        </w:tc>
      </w:tr>
      <w:tr w:rsidR="00867623" w14:paraId="3247FA37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58DAED1C" w14:textId="77777777" w:rsidR="00867623" w:rsidRDefault="00E63744">
            <w:pPr>
              <w:pStyle w:val="Axure1"/>
            </w:pPr>
            <w:r>
              <w:t>20</w:t>
            </w:r>
          </w:p>
        </w:tc>
        <w:tc>
          <w:tcPr>
            <w:tcW w:w="0" w:type="auto"/>
          </w:tcPr>
          <w:p w14:paraId="61C734F8" w14:textId="77777777" w:rsidR="00867623" w:rsidRDefault="00E63744">
            <w:pPr>
              <w:pStyle w:val="Axure1"/>
            </w:pPr>
            <w:r>
              <w:rPr>
                <w:rFonts w:ascii="PingFang SC" w:hAnsi="PingFang SC"/>
              </w:rPr>
              <w:t>添加视频</w:t>
            </w:r>
            <w:r>
              <w:rPr>
                <w:rFonts w:ascii="PingFang SC" w:hAnsi="PingFang SC"/>
              </w:rPr>
              <w:t>---</w:t>
            </w:r>
            <w:r>
              <w:rPr>
                <w:rFonts w:ascii="PingFang SC" w:hAnsi="PingFang SC"/>
              </w:rPr>
              <w:t>》和一般添加视频流程是一样的</w:t>
            </w:r>
          </w:p>
        </w:tc>
      </w:tr>
    </w:tbl>
    <w:p w14:paraId="0E56EDF2" w14:textId="77777777" w:rsidR="00867623" w:rsidRDefault="00E63744">
      <w:pPr>
        <w:pStyle w:val="AxureHeading20"/>
        <w:keepNext/>
      </w:pPr>
      <w:r>
        <w:br w:type="page"/>
      </w:r>
      <w:r>
        <w:lastRenderedPageBreak/>
        <w:t>老师</w:t>
      </w:r>
      <w:r>
        <w:t>---</w:t>
      </w:r>
      <w:r>
        <w:t>错题集</w:t>
      </w:r>
    </w:p>
    <w:p w14:paraId="37F307D9" w14:textId="77777777" w:rsidR="00867623" w:rsidRDefault="00E63744">
      <w:pPr>
        <w:pStyle w:val="AxureHeading30"/>
        <w:keepNext/>
      </w:pPr>
      <w:r>
        <w:t>用户界面</w:t>
      </w:r>
    </w:p>
    <w:p w14:paraId="0180ECBF" w14:textId="77777777" w:rsidR="00867623" w:rsidRDefault="00E63744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016AAA67" wp14:editId="7417D9BA">
            <wp:extent cx="6858000" cy="3171825"/>
            <wp:effectExtent l="0" t="0" r="0" b="0"/>
            <wp:docPr id="24" name="AXU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XU23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17DB" w14:textId="77777777" w:rsidR="00867623" w:rsidRDefault="00E63744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536"/>
      </w:tblGrid>
      <w:tr w:rsidR="00867623" w14:paraId="75919275" w14:textId="77777777" w:rsidTr="00867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14:paraId="0D2AF671" w14:textId="77777777" w:rsidR="00867623" w:rsidRDefault="00E63744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14:paraId="443D0FBD" w14:textId="77777777" w:rsidR="00867623" w:rsidRDefault="00E63744">
            <w:pPr>
              <w:pStyle w:val="Axure0"/>
            </w:pPr>
            <w:r>
              <w:t>交互</w:t>
            </w:r>
          </w:p>
        </w:tc>
      </w:tr>
      <w:tr w:rsidR="00867623" w14:paraId="1F42D5E5" w14:textId="77777777" w:rsidTr="00867623">
        <w:trPr>
          <w:cantSplit/>
        </w:trPr>
        <w:tc>
          <w:tcPr>
            <w:tcW w:w="0" w:type="auto"/>
          </w:tcPr>
          <w:p w14:paraId="6CAC99AC" w14:textId="77777777" w:rsidR="00867623" w:rsidRDefault="00E63744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14:paraId="34904F66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视频管理</w:t>
            </w:r>
          </w:p>
        </w:tc>
      </w:tr>
      <w:tr w:rsidR="00867623" w14:paraId="31555113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621483DD" w14:textId="77777777" w:rsidR="00867623" w:rsidRDefault="00E63744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14:paraId="48138EAD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题库管理</w:t>
            </w:r>
          </w:p>
        </w:tc>
      </w:tr>
      <w:tr w:rsidR="00867623" w14:paraId="231CFB9C" w14:textId="77777777" w:rsidTr="00867623">
        <w:trPr>
          <w:cantSplit/>
        </w:trPr>
        <w:tc>
          <w:tcPr>
            <w:tcW w:w="0" w:type="auto"/>
          </w:tcPr>
          <w:p w14:paraId="311411A8" w14:textId="77777777" w:rsidR="00867623" w:rsidRDefault="00E63744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14:paraId="69F62602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老师</w:t>
            </w:r>
            <w:r>
              <w:t>---</w:t>
            </w:r>
            <w:r>
              <w:t>错题集</w:t>
            </w:r>
          </w:p>
        </w:tc>
      </w:tr>
      <w:tr w:rsidR="00867623" w14:paraId="3A57BD7E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29ED6431" w14:textId="77777777" w:rsidR="00867623" w:rsidRDefault="00E63744">
            <w:pPr>
              <w:pStyle w:val="Axure1"/>
            </w:pPr>
            <w:r>
              <w:t>4</w:t>
            </w:r>
          </w:p>
        </w:tc>
        <w:tc>
          <w:tcPr>
            <w:tcW w:w="0" w:type="auto"/>
          </w:tcPr>
          <w:p w14:paraId="13298172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查看</w:t>
            </w:r>
          </w:p>
        </w:tc>
      </w:tr>
    </w:tbl>
    <w:p w14:paraId="530D64C3" w14:textId="77777777" w:rsidR="00867623" w:rsidRDefault="00E63744">
      <w:pPr>
        <w:pStyle w:val="AxureHeading20"/>
        <w:keepNext/>
      </w:pPr>
      <w:r>
        <w:br w:type="page"/>
      </w:r>
      <w:r>
        <w:lastRenderedPageBreak/>
        <w:t>查看</w:t>
      </w:r>
    </w:p>
    <w:p w14:paraId="43DF6C73" w14:textId="77777777" w:rsidR="00867623" w:rsidRDefault="00E63744">
      <w:pPr>
        <w:pStyle w:val="AxureHeading30"/>
        <w:keepNext/>
      </w:pPr>
      <w:r>
        <w:t>用户界面</w:t>
      </w:r>
    </w:p>
    <w:p w14:paraId="6D5048EC" w14:textId="77777777" w:rsidR="00867623" w:rsidRDefault="00E63744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5208AA22" wp14:editId="3173BF95">
            <wp:extent cx="6858000" cy="3171825"/>
            <wp:effectExtent l="0" t="0" r="0" b="0"/>
            <wp:docPr id="25" name="AXU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XU24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7B13" w14:textId="77777777" w:rsidR="00867623" w:rsidRDefault="00E63744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536"/>
      </w:tblGrid>
      <w:tr w:rsidR="00867623" w14:paraId="5E28BFD1" w14:textId="77777777" w:rsidTr="00867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14:paraId="79204CC2" w14:textId="77777777" w:rsidR="00867623" w:rsidRDefault="00E63744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14:paraId="672DABE8" w14:textId="77777777" w:rsidR="00867623" w:rsidRDefault="00E63744">
            <w:pPr>
              <w:pStyle w:val="Axure0"/>
            </w:pPr>
            <w:r>
              <w:t>交互</w:t>
            </w:r>
          </w:p>
        </w:tc>
      </w:tr>
      <w:tr w:rsidR="00867623" w14:paraId="4C016C81" w14:textId="77777777" w:rsidTr="00867623">
        <w:trPr>
          <w:cantSplit/>
        </w:trPr>
        <w:tc>
          <w:tcPr>
            <w:tcW w:w="0" w:type="auto"/>
          </w:tcPr>
          <w:p w14:paraId="5C539B47" w14:textId="77777777" w:rsidR="00867623" w:rsidRDefault="00E63744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14:paraId="0E78D148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视频管理</w:t>
            </w:r>
          </w:p>
        </w:tc>
      </w:tr>
      <w:tr w:rsidR="00867623" w14:paraId="3B7CB5FC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6DAC774A" w14:textId="77777777" w:rsidR="00867623" w:rsidRDefault="00E63744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14:paraId="0C693757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题库管理</w:t>
            </w:r>
          </w:p>
        </w:tc>
      </w:tr>
      <w:tr w:rsidR="00867623" w14:paraId="48637655" w14:textId="77777777" w:rsidTr="00867623">
        <w:trPr>
          <w:cantSplit/>
        </w:trPr>
        <w:tc>
          <w:tcPr>
            <w:tcW w:w="0" w:type="auto"/>
          </w:tcPr>
          <w:p w14:paraId="3A5E52EC" w14:textId="77777777" w:rsidR="00867623" w:rsidRDefault="00E63744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14:paraId="4FA0016C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老师</w:t>
            </w:r>
            <w:r>
              <w:t>---</w:t>
            </w:r>
            <w:r>
              <w:t>错题集</w:t>
            </w:r>
          </w:p>
        </w:tc>
      </w:tr>
    </w:tbl>
    <w:p w14:paraId="2ABF7C83" w14:textId="77777777" w:rsidR="00867623" w:rsidRDefault="00E63744">
      <w:pPr>
        <w:pStyle w:val="AxureHeading20"/>
        <w:keepNext/>
      </w:pPr>
      <w:r>
        <w:br w:type="page"/>
      </w:r>
      <w:r>
        <w:lastRenderedPageBreak/>
        <w:t>视频管理</w:t>
      </w:r>
    </w:p>
    <w:p w14:paraId="0F187B12" w14:textId="77777777" w:rsidR="00867623" w:rsidRDefault="00E63744">
      <w:pPr>
        <w:pStyle w:val="AxureHeading30"/>
        <w:keepNext/>
      </w:pPr>
      <w:r>
        <w:t>用户界面</w:t>
      </w:r>
    </w:p>
    <w:p w14:paraId="39360DF9" w14:textId="77777777" w:rsidR="00867623" w:rsidRDefault="00E63744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408979D1" wp14:editId="751313B9">
            <wp:extent cx="6858000" cy="2257425"/>
            <wp:effectExtent l="0" t="0" r="0" b="0"/>
            <wp:docPr id="26" name="AXU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XU25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D848" w14:textId="77777777" w:rsidR="00867623" w:rsidRDefault="00E63744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4296"/>
        <w:gridCol w:w="2592"/>
      </w:tblGrid>
      <w:tr w:rsidR="00867623" w14:paraId="430D883F" w14:textId="77777777" w:rsidTr="00867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14:paraId="72F01F4A" w14:textId="77777777" w:rsidR="00867623" w:rsidRDefault="00E63744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14:paraId="00ED519F" w14:textId="77777777" w:rsidR="00867623" w:rsidRDefault="00E63744">
            <w:pPr>
              <w:pStyle w:val="Axure0"/>
            </w:pPr>
            <w:r>
              <w:t>交互</w:t>
            </w:r>
          </w:p>
        </w:tc>
        <w:tc>
          <w:tcPr>
            <w:tcW w:w="0" w:type="auto"/>
          </w:tcPr>
          <w:p w14:paraId="2B60FE6E" w14:textId="77777777" w:rsidR="00867623" w:rsidRDefault="00E63744">
            <w:pPr>
              <w:pStyle w:val="Axure0"/>
            </w:pPr>
            <w:r>
              <w:t>说明</w:t>
            </w:r>
          </w:p>
        </w:tc>
      </w:tr>
      <w:tr w:rsidR="00867623" w14:paraId="1FA9B4D3" w14:textId="77777777" w:rsidTr="00867623">
        <w:trPr>
          <w:cantSplit/>
        </w:trPr>
        <w:tc>
          <w:tcPr>
            <w:tcW w:w="0" w:type="auto"/>
          </w:tcPr>
          <w:p w14:paraId="7930A666" w14:textId="77777777" w:rsidR="00867623" w:rsidRDefault="00E63744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14:paraId="5A6C808D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讲解作业（或查看，查看不支持更改）</w:t>
            </w:r>
          </w:p>
        </w:tc>
        <w:tc>
          <w:tcPr>
            <w:tcW w:w="0" w:type="auto"/>
          </w:tcPr>
          <w:p w14:paraId="0F8C97D6" w14:textId="77777777" w:rsidR="00867623" w:rsidRDefault="00E63744">
            <w:pPr>
              <w:pStyle w:val="Axure1"/>
            </w:pPr>
            <w:r>
              <w:rPr>
                <w:rFonts w:ascii="PingFang SC" w:hAnsi="PingFang SC"/>
              </w:rPr>
              <w:t>如果没有人观看，没人购买</w:t>
            </w:r>
            <w:r>
              <w:rPr>
                <w:rFonts w:ascii="PingFang SC" w:hAnsi="PingFang SC"/>
              </w:rPr>
              <w:t xml:space="preserve"> </w:t>
            </w:r>
            <w:r>
              <w:rPr>
                <w:rFonts w:ascii="PingFang SC" w:hAnsi="PingFang SC"/>
              </w:rPr>
              <w:t>可删除</w:t>
            </w:r>
          </w:p>
        </w:tc>
      </w:tr>
      <w:tr w:rsidR="00867623" w14:paraId="3B0DFEE4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4C8AD273" w14:textId="77777777" w:rsidR="00867623" w:rsidRDefault="00E63744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14:paraId="04B870C7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上传视频</w:t>
            </w:r>
          </w:p>
        </w:tc>
        <w:tc>
          <w:tcPr>
            <w:tcW w:w="0" w:type="auto"/>
          </w:tcPr>
          <w:p w14:paraId="32CB4475" w14:textId="77777777" w:rsidR="00867623" w:rsidRDefault="00867623">
            <w:pPr>
              <w:pStyle w:val="Axure1"/>
            </w:pPr>
          </w:p>
        </w:tc>
      </w:tr>
      <w:tr w:rsidR="00867623" w14:paraId="1E2AA20C" w14:textId="77777777" w:rsidTr="00867623">
        <w:trPr>
          <w:cantSplit/>
        </w:trPr>
        <w:tc>
          <w:tcPr>
            <w:tcW w:w="0" w:type="auto"/>
          </w:tcPr>
          <w:p w14:paraId="22F8481F" w14:textId="77777777" w:rsidR="00867623" w:rsidRDefault="00E63744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14:paraId="29F39831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讲解作业（或查看，查看不支持更改）</w:t>
            </w:r>
          </w:p>
        </w:tc>
        <w:tc>
          <w:tcPr>
            <w:tcW w:w="0" w:type="auto"/>
          </w:tcPr>
          <w:p w14:paraId="01225BDB" w14:textId="77777777" w:rsidR="00867623" w:rsidRDefault="00867623">
            <w:pPr>
              <w:pStyle w:val="Axure1"/>
            </w:pPr>
          </w:p>
        </w:tc>
      </w:tr>
      <w:tr w:rsidR="00867623" w14:paraId="36FB2954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649776C2" w14:textId="77777777" w:rsidR="00867623" w:rsidRDefault="00E63744">
            <w:pPr>
              <w:pStyle w:val="Axure1"/>
            </w:pPr>
            <w:r>
              <w:t>4</w:t>
            </w:r>
          </w:p>
        </w:tc>
        <w:tc>
          <w:tcPr>
            <w:tcW w:w="0" w:type="auto"/>
          </w:tcPr>
          <w:p w14:paraId="21B3D1FF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讲解作业（或查看，查看不支持更改）</w:t>
            </w:r>
          </w:p>
        </w:tc>
        <w:tc>
          <w:tcPr>
            <w:tcW w:w="0" w:type="auto"/>
          </w:tcPr>
          <w:p w14:paraId="0A8BF9CF" w14:textId="77777777" w:rsidR="00867623" w:rsidRDefault="00867623">
            <w:pPr>
              <w:pStyle w:val="Axure1"/>
            </w:pPr>
          </w:p>
        </w:tc>
      </w:tr>
      <w:tr w:rsidR="00867623" w14:paraId="567468AF" w14:textId="77777777" w:rsidTr="00867623">
        <w:trPr>
          <w:cantSplit/>
        </w:trPr>
        <w:tc>
          <w:tcPr>
            <w:tcW w:w="0" w:type="auto"/>
          </w:tcPr>
          <w:p w14:paraId="5C6D5F05" w14:textId="77777777" w:rsidR="00867623" w:rsidRDefault="00E63744">
            <w:pPr>
              <w:pStyle w:val="Axure1"/>
            </w:pPr>
            <w:r>
              <w:t>5</w:t>
            </w:r>
          </w:p>
        </w:tc>
        <w:tc>
          <w:tcPr>
            <w:tcW w:w="0" w:type="auto"/>
          </w:tcPr>
          <w:p w14:paraId="6AE3250C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讲解作业（或查看，查看不支持更改）</w:t>
            </w:r>
          </w:p>
        </w:tc>
        <w:tc>
          <w:tcPr>
            <w:tcW w:w="0" w:type="auto"/>
          </w:tcPr>
          <w:p w14:paraId="27111C38" w14:textId="77777777" w:rsidR="00867623" w:rsidRDefault="00867623">
            <w:pPr>
              <w:pStyle w:val="Axure1"/>
            </w:pPr>
          </w:p>
        </w:tc>
      </w:tr>
      <w:tr w:rsidR="00867623" w14:paraId="4CE714B0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4AE0E155" w14:textId="77777777" w:rsidR="00867623" w:rsidRDefault="00E63744">
            <w:pPr>
              <w:pStyle w:val="Axure1"/>
            </w:pPr>
            <w:r>
              <w:t>6</w:t>
            </w:r>
          </w:p>
        </w:tc>
        <w:tc>
          <w:tcPr>
            <w:tcW w:w="0" w:type="auto"/>
          </w:tcPr>
          <w:p w14:paraId="303158F7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讲解作业（或查看，查看不支持更改）</w:t>
            </w:r>
          </w:p>
        </w:tc>
        <w:tc>
          <w:tcPr>
            <w:tcW w:w="0" w:type="auto"/>
          </w:tcPr>
          <w:p w14:paraId="702EC276" w14:textId="77777777" w:rsidR="00867623" w:rsidRDefault="00867623">
            <w:pPr>
              <w:pStyle w:val="Axure1"/>
            </w:pPr>
          </w:p>
        </w:tc>
      </w:tr>
      <w:tr w:rsidR="00867623" w14:paraId="3E3A903B" w14:textId="77777777" w:rsidTr="00867623">
        <w:trPr>
          <w:cantSplit/>
        </w:trPr>
        <w:tc>
          <w:tcPr>
            <w:tcW w:w="0" w:type="auto"/>
          </w:tcPr>
          <w:p w14:paraId="58118C76" w14:textId="77777777" w:rsidR="00867623" w:rsidRDefault="00E63744">
            <w:pPr>
              <w:pStyle w:val="Axure1"/>
            </w:pPr>
            <w:r>
              <w:t>7</w:t>
            </w:r>
          </w:p>
        </w:tc>
        <w:tc>
          <w:tcPr>
            <w:tcW w:w="0" w:type="auto"/>
          </w:tcPr>
          <w:p w14:paraId="3446739E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讲解作业（或查看，查看不支持更改）</w:t>
            </w:r>
          </w:p>
        </w:tc>
        <w:tc>
          <w:tcPr>
            <w:tcW w:w="0" w:type="auto"/>
          </w:tcPr>
          <w:p w14:paraId="0DCE4BB1" w14:textId="77777777" w:rsidR="00867623" w:rsidRDefault="00867623">
            <w:pPr>
              <w:pStyle w:val="Axure1"/>
            </w:pPr>
          </w:p>
        </w:tc>
      </w:tr>
      <w:tr w:rsidR="00867623" w14:paraId="33B04CA9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67BBF37C" w14:textId="77777777" w:rsidR="00867623" w:rsidRDefault="00E63744">
            <w:pPr>
              <w:pStyle w:val="Axure1"/>
            </w:pPr>
            <w:r>
              <w:t>8</w:t>
            </w:r>
          </w:p>
        </w:tc>
        <w:tc>
          <w:tcPr>
            <w:tcW w:w="0" w:type="auto"/>
          </w:tcPr>
          <w:p w14:paraId="3078C3E6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上传视频</w:t>
            </w:r>
          </w:p>
        </w:tc>
        <w:tc>
          <w:tcPr>
            <w:tcW w:w="0" w:type="auto"/>
          </w:tcPr>
          <w:p w14:paraId="24001EF4" w14:textId="77777777" w:rsidR="00867623" w:rsidRDefault="00867623">
            <w:pPr>
              <w:pStyle w:val="Axure1"/>
            </w:pPr>
          </w:p>
        </w:tc>
      </w:tr>
    </w:tbl>
    <w:p w14:paraId="0D79B6F4" w14:textId="77777777" w:rsidR="00867623" w:rsidRDefault="00E63744">
      <w:pPr>
        <w:pStyle w:val="AxureHeading20"/>
        <w:keepNext/>
      </w:pPr>
      <w:r>
        <w:br w:type="page"/>
      </w:r>
      <w:r>
        <w:lastRenderedPageBreak/>
        <w:t>上传视频</w:t>
      </w:r>
    </w:p>
    <w:p w14:paraId="116C7407" w14:textId="77777777" w:rsidR="00867623" w:rsidRDefault="00E63744">
      <w:pPr>
        <w:pStyle w:val="AxureHeading30"/>
        <w:keepNext/>
      </w:pPr>
      <w:r>
        <w:t>用户界面</w:t>
      </w:r>
    </w:p>
    <w:p w14:paraId="08ABEBAA" w14:textId="77777777" w:rsidR="00867623" w:rsidRDefault="00E63744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77E8A760" wp14:editId="336A01CA">
            <wp:extent cx="6858000" cy="4657725"/>
            <wp:effectExtent l="0" t="0" r="0" b="0"/>
            <wp:docPr id="27" name="AXU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XU26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984C" w14:textId="77777777" w:rsidR="00867623" w:rsidRDefault="00E63744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959"/>
      </w:tblGrid>
      <w:tr w:rsidR="00867623" w14:paraId="7C9D496A" w14:textId="77777777" w:rsidTr="00867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14:paraId="34EB76A6" w14:textId="77777777" w:rsidR="00867623" w:rsidRDefault="00E63744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14:paraId="48338C61" w14:textId="77777777" w:rsidR="00867623" w:rsidRDefault="00E63744">
            <w:pPr>
              <w:pStyle w:val="Axure0"/>
            </w:pPr>
            <w:r>
              <w:t>说明</w:t>
            </w:r>
          </w:p>
        </w:tc>
      </w:tr>
      <w:tr w:rsidR="00867623" w14:paraId="532652F9" w14:textId="77777777" w:rsidTr="00867623">
        <w:trPr>
          <w:cantSplit/>
        </w:trPr>
        <w:tc>
          <w:tcPr>
            <w:tcW w:w="0" w:type="auto"/>
          </w:tcPr>
          <w:p w14:paraId="39166217" w14:textId="77777777" w:rsidR="00867623" w:rsidRDefault="00E63744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14:paraId="2ABDEC7D" w14:textId="77777777" w:rsidR="00867623" w:rsidRDefault="00E63744">
            <w:pPr>
              <w:pStyle w:val="Axure1"/>
            </w:pPr>
            <w:r>
              <w:rPr>
                <w:rFonts w:ascii="PingFang SC" w:hAnsi="PingFang SC"/>
              </w:rPr>
              <w:t>选择</w:t>
            </w:r>
            <w:r>
              <w:rPr>
                <w:rFonts w:ascii="PingFang SC" w:hAnsi="PingFang SC"/>
              </w:rPr>
              <w:t xml:space="preserve"> </w:t>
            </w:r>
            <w:r>
              <w:rPr>
                <w:rFonts w:ascii="PingFang SC" w:hAnsi="PingFang SC"/>
              </w:rPr>
              <w:t>题库里面的</w:t>
            </w:r>
            <w:r>
              <w:rPr>
                <w:rFonts w:ascii="PingFang SC" w:hAnsi="PingFang SC"/>
              </w:rPr>
              <w:t xml:space="preserve"> </w:t>
            </w:r>
            <w:r>
              <w:rPr>
                <w:rFonts w:ascii="PingFang SC" w:hAnsi="PingFang SC"/>
              </w:rPr>
              <w:t>题，可以选择多个题。</w:t>
            </w:r>
          </w:p>
        </w:tc>
      </w:tr>
    </w:tbl>
    <w:p w14:paraId="0049F2F4" w14:textId="77777777" w:rsidR="00867623" w:rsidRDefault="00E63744">
      <w:pPr>
        <w:pStyle w:val="AxureHeading20"/>
        <w:keepNext/>
      </w:pPr>
      <w:r>
        <w:br w:type="page"/>
      </w:r>
      <w:r>
        <w:lastRenderedPageBreak/>
        <w:t>视频浏览</w:t>
      </w:r>
    </w:p>
    <w:p w14:paraId="2FFA1B9C" w14:textId="77777777" w:rsidR="00867623" w:rsidRDefault="00E63744">
      <w:pPr>
        <w:pStyle w:val="AxureHeading30"/>
        <w:keepNext/>
      </w:pPr>
      <w:r>
        <w:t>用户界面</w:t>
      </w:r>
    </w:p>
    <w:p w14:paraId="29020684" w14:textId="77777777" w:rsidR="00867623" w:rsidRDefault="00E63744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04D37C3A" wp14:editId="40516861">
            <wp:extent cx="6858000" cy="3048000"/>
            <wp:effectExtent l="0" t="0" r="0" b="0"/>
            <wp:docPr id="28" name="AXU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XU27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CBD2" w14:textId="77777777" w:rsidR="00867623" w:rsidRDefault="00E63744">
      <w:pPr>
        <w:pStyle w:val="AxureHeading20"/>
        <w:keepNext/>
      </w:pPr>
      <w:r>
        <w:br w:type="page"/>
      </w:r>
      <w:r>
        <w:lastRenderedPageBreak/>
        <w:t>题库管理</w:t>
      </w:r>
    </w:p>
    <w:p w14:paraId="78581745" w14:textId="77777777" w:rsidR="00867623" w:rsidRDefault="00E63744">
      <w:pPr>
        <w:pStyle w:val="AxureHeading30"/>
        <w:keepNext/>
      </w:pPr>
      <w:r>
        <w:t>用户界面</w:t>
      </w:r>
    </w:p>
    <w:p w14:paraId="6681A60E" w14:textId="77777777" w:rsidR="00867623" w:rsidRDefault="00E63744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0E1E2AA2" wp14:editId="365630B7">
            <wp:extent cx="6858000" cy="2257425"/>
            <wp:effectExtent l="0" t="0" r="0" b="0"/>
            <wp:docPr id="29" name="AXU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XU28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47D2" w14:textId="77777777" w:rsidR="00867623" w:rsidRDefault="00E63744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4296"/>
      </w:tblGrid>
      <w:tr w:rsidR="00867623" w14:paraId="29A77AE3" w14:textId="77777777" w:rsidTr="00867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14:paraId="35EC09DF" w14:textId="77777777" w:rsidR="00867623" w:rsidRDefault="00E63744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14:paraId="3B438DE6" w14:textId="77777777" w:rsidR="00867623" w:rsidRDefault="00E63744">
            <w:pPr>
              <w:pStyle w:val="Axure0"/>
            </w:pPr>
            <w:r>
              <w:t>交互</w:t>
            </w:r>
          </w:p>
        </w:tc>
      </w:tr>
      <w:tr w:rsidR="00867623" w14:paraId="2D1BFD9A" w14:textId="77777777" w:rsidTr="00867623">
        <w:trPr>
          <w:cantSplit/>
        </w:trPr>
        <w:tc>
          <w:tcPr>
            <w:tcW w:w="0" w:type="auto"/>
          </w:tcPr>
          <w:p w14:paraId="19221123" w14:textId="77777777" w:rsidR="00867623" w:rsidRDefault="00E63744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14:paraId="4AF827CF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讲解作业（或查看，查看不支持更改）</w:t>
            </w:r>
          </w:p>
        </w:tc>
      </w:tr>
      <w:tr w:rsidR="00867623" w14:paraId="3A533C23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25DCC8C6" w14:textId="77777777" w:rsidR="00867623" w:rsidRDefault="00E63744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14:paraId="220F26E1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讲解作业（或查看，查看不支持更改）</w:t>
            </w:r>
          </w:p>
        </w:tc>
      </w:tr>
      <w:tr w:rsidR="00867623" w14:paraId="3B758995" w14:textId="77777777" w:rsidTr="00867623">
        <w:trPr>
          <w:cantSplit/>
        </w:trPr>
        <w:tc>
          <w:tcPr>
            <w:tcW w:w="0" w:type="auto"/>
          </w:tcPr>
          <w:p w14:paraId="2636DF9C" w14:textId="77777777" w:rsidR="00867623" w:rsidRDefault="00E63744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14:paraId="222D35CC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讲解作业（或查看，查看不支持更改）</w:t>
            </w:r>
          </w:p>
        </w:tc>
      </w:tr>
      <w:tr w:rsidR="00867623" w14:paraId="4A2C94A4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272BF4FE" w14:textId="77777777" w:rsidR="00867623" w:rsidRDefault="00E63744">
            <w:pPr>
              <w:pStyle w:val="Axure1"/>
            </w:pPr>
            <w:r>
              <w:t>4</w:t>
            </w:r>
          </w:p>
        </w:tc>
        <w:tc>
          <w:tcPr>
            <w:tcW w:w="0" w:type="auto"/>
          </w:tcPr>
          <w:p w14:paraId="5C628246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讲解作业（或查看，查看不支持更改）</w:t>
            </w:r>
          </w:p>
        </w:tc>
      </w:tr>
      <w:tr w:rsidR="00867623" w14:paraId="26D31313" w14:textId="77777777" w:rsidTr="00867623">
        <w:trPr>
          <w:cantSplit/>
        </w:trPr>
        <w:tc>
          <w:tcPr>
            <w:tcW w:w="0" w:type="auto"/>
          </w:tcPr>
          <w:p w14:paraId="2B4F2FEC" w14:textId="77777777" w:rsidR="00867623" w:rsidRDefault="00E63744">
            <w:pPr>
              <w:pStyle w:val="Axure1"/>
            </w:pPr>
            <w:r>
              <w:t>5</w:t>
            </w:r>
          </w:p>
        </w:tc>
        <w:tc>
          <w:tcPr>
            <w:tcW w:w="0" w:type="auto"/>
          </w:tcPr>
          <w:p w14:paraId="17EE2A22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讲解作业（或查看，查看不支持更改）</w:t>
            </w:r>
          </w:p>
        </w:tc>
      </w:tr>
      <w:tr w:rsidR="00867623" w14:paraId="37B40EEF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0A8F86A3" w14:textId="77777777" w:rsidR="00867623" w:rsidRDefault="00E63744">
            <w:pPr>
              <w:pStyle w:val="Axure1"/>
            </w:pPr>
            <w:r>
              <w:t>6</w:t>
            </w:r>
          </w:p>
        </w:tc>
        <w:tc>
          <w:tcPr>
            <w:tcW w:w="0" w:type="auto"/>
          </w:tcPr>
          <w:p w14:paraId="3F2CE0AC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讲解作业（或查看，查看不支持更改）</w:t>
            </w:r>
          </w:p>
        </w:tc>
      </w:tr>
      <w:tr w:rsidR="00867623" w14:paraId="387C2CC3" w14:textId="77777777" w:rsidTr="00867623">
        <w:trPr>
          <w:cantSplit/>
        </w:trPr>
        <w:tc>
          <w:tcPr>
            <w:tcW w:w="0" w:type="auto"/>
          </w:tcPr>
          <w:p w14:paraId="11ADC89C" w14:textId="77777777" w:rsidR="00867623" w:rsidRDefault="00E63744">
            <w:pPr>
              <w:pStyle w:val="Axure1"/>
            </w:pPr>
            <w:r>
              <w:t>7</w:t>
            </w:r>
          </w:p>
        </w:tc>
        <w:tc>
          <w:tcPr>
            <w:tcW w:w="0" w:type="auto"/>
          </w:tcPr>
          <w:p w14:paraId="52F5BDB8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讲解作业（或查看，查看不支持更改）</w:t>
            </w:r>
          </w:p>
        </w:tc>
      </w:tr>
      <w:tr w:rsidR="00867623" w14:paraId="6C97DE78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0ECE046B" w14:textId="77777777" w:rsidR="00867623" w:rsidRDefault="00E63744">
            <w:pPr>
              <w:pStyle w:val="Axure1"/>
            </w:pPr>
            <w:r>
              <w:t>8</w:t>
            </w:r>
          </w:p>
        </w:tc>
        <w:tc>
          <w:tcPr>
            <w:tcW w:w="0" w:type="auto"/>
          </w:tcPr>
          <w:p w14:paraId="108C2C9B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上传题库</w:t>
            </w:r>
          </w:p>
        </w:tc>
      </w:tr>
    </w:tbl>
    <w:p w14:paraId="193E8939" w14:textId="77777777" w:rsidR="00867623" w:rsidRDefault="00E63744">
      <w:pPr>
        <w:pStyle w:val="AxureHeading20"/>
        <w:keepNext/>
      </w:pPr>
      <w:r>
        <w:br w:type="page"/>
      </w:r>
      <w:r>
        <w:lastRenderedPageBreak/>
        <w:t>上传题库</w:t>
      </w:r>
    </w:p>
    <w:p w14:paraId="0F230B47" w14:textId="77777777" w:rsidR="00867623" w:rsidRDefault="00E63744">
      <w:pPr>
        <w:pStyle w:val="AxureHeading30"/>
        <w:keepNext/>
      </w:pPr>
      <w:r>
        <w:t>用户界面</w:t>
      </w:r>
    </w:p>
    <w:p w14:paraId="4E7465C7" w14:textId="77777777" w:rsidR="00867623" w:rsidRDefault="00E63744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2397A83C" wp14:editId="0C1DD1C7">
            <wp:extent cx="6858000" cy="2895600"/>
            <wp:effectExtent l="0" t="0" r="0" b="0"/>
            <wp:docPr id="30" name="AXU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XU29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6BF7" w14:textId="77777777" w:rsidR="00867623" w:rsidRDefault="00E63744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4296"/>
        <w:gridCol w:w="2639"/>
      </w:tblGrid>
      <w:tr w:rsidR="00867623" w14:paraId="21009885" w14:textId="77777777" w:rsidTr="00867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14:paraId="3447D96B" w14:textId="77777777" w:rsidR="00867623" w:rsidRDefault="00E63744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14:paraId="436CACEC" w14:textId="77777777" w:rsidR="00867623" w:rsidRDefault="00E63744">
            <w:pPr>
              <w:pStyle w:val="Axure0"/>
            </w:pPr>
            <w:r>
              <w:t>交互</w:t>
            </w:r>
          </w:p>
        </w:tc>
        <w:tc>
          <w:tcPr>
            <w:tcW w:w="0" w:type="auto"/>
          </w:tcPr>
          <w:p w14:paraId="3B32A56A" w14:textId="77777777" w:rsidR="00867623" w:rsidRDefault="00E63744">
            <w:pPr>
              <w:pStyle w:val="Axure0"/>
            </w:pPr>
            <w:r>
              <w:t>说明</w:t>
            </w:r>
          </w:p>
        </w:tc>
      </w:tr>
      <w:tr w:rsidR="00867623" w14:paraId="5496C2C7" w14:textId="77777777" w:rsidTr="00867623">
        <w:trPr>
          <w:cantSplit/>
        </w:trPr>
        <w:tc>
          <w:tcPr>
            <w:tcW w:w="0" w:type="auto"/>
          </w:tcPr>
          <w:p w14:paraId="2EE7E4F5" w14:textId="77777777" w:rsidR="00867623" w:rsidRDefault="00E63744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14:paraId="11475F27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讲解作业（或查看，查看不支持更改）</w:t>
            </w:r>
          </w:p>
        </w:tc>
        <w:tc>
          <w:tcPr>
            <w:tcW w:w="0" w:type="auto"/>
          </w:tcPr>
          <w:p w14:paraId="7A1A0DF7" w14:textId="77777777" w:rsidR="00867623" w:rsidRDefault="00867623">
            <w:pPr>
              <w:pStyle w:val="Axure1"/>
            </w:pPr>
          </w:p>
        </w:tc>
      </w:tr>
      <w:tr w:rsidR="00867623" w14:paraId="5B16A5CD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36BB247C" w14:textId="77777777" w:rsidR="00867623" w:rsidRDefault="00E63744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14:paraId="44737ADE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浏览试题</w:t>
            </w:r>
          </w:p>
        </w:tc>
        <w:tc>
          <w:tcPr>
            <w:tcW w:w="0" w:type="auto"/>
          </w:tcPr>
          <w:p w14:paraId="1D3D7DFA" w14:textId="77777777" w:rsidR="00867623" w:rsidRDefault="00867623">
            <w:pPr>
              <w:pStyle w:val="Axure1"/>
            </w:pPr>
          </w:p>
        </w:tc>
      </w:tr>
      <w:tr w:rsidR="00867623" w14:paraId="27B5EFE3" w14:textId="77777777" w:rsidTr="00867623">
        <w:trPr>
          <w:cantSplit/>
        </w:trPr>
        <w:tc>
          <w:tcPr>
            <w:tcW w:w="0" w:type="auto"/>
          </w:tcPr>
          <w:p w14:paraId="0EE39C57" w14:textId="77777777" w:rsidR="00867623" w:rsidRDefault="00E63744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14:paraId="4CF17A8A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浏览试题</w:t>
            </w:r>
          </w:p>
        </w:tc>
        <w:tc>
          <w:tcPr>
            <w:tcW w:w="0" w:type="auto"/>
          </w:tcPr>
          <w:p w14:paraId="66F6DE2A" w14:textId="77777777" w:rsidR="00867623" w:rsidRDefault="00867623">
            <w:pPr>
              <w:pStyle w:val="Axure1"/>
            </w:pPr>
          </w:p>
        </w:tc>
      </w:tr>
      <w:tr w:rsidR="00867623" w14:paraId="2E933F49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09C0B042" w14:textId="77777777" w:rsidR="00867623" w:rsidRDefault="00E63744">
            <w:pPr>
              <w:pStyle w:val="Axure1"/>
            </w:pPr>
            <w:r>
              <w:t>4</w:t>
            </w:r>
          </w:p>
        </w:tc>
        <w:tc>
          <w:tcPr>
            <w:tcW w:w="0" w:type="auto"/>
          </w:tcPr>
          <w:p w14:paraId="403690D2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浏览试题</w:t>
            </w:r>
          </w:p>
        </w:tc>
        <w:tc>
          <w:tcPr>
            <w:tcW w:w="0" w:type="auto"/>
          </w:tcPr>
          <w:p w14:paraId="085E8EA7" w14:textId="77777777" w:rsidR="00867623" w:rsidRDefault="00867623">
            <w:pPr>
              <w:pStyle w:val="Axure1"/>
            </w:pPr>
          </w:p>
        </w:tc>
      </w:tr>
      <w:tr w:rsidR="00867623" w14:paraId="279A55E2" w14:textId="77777777" w:rsidTr="00867623">
        <w:trPr>
          <w:cantSplit/>
        </w:trPr>
        <w:tc>
          <w:tcPr>
            <w:tcW w:w="0" w:type="auto"/>
          </w:tcPr>
          <w:p w14:paraId="61EFAA36" w14:textId="77777777" w:rsidR="00867623" w:rsidRDefault="00E63744">
            <w:pPr>
              <w:pStyle w:val="Axure1"/>
            </w:pPr>
            <w:r>
              <w:t>5</w:t>
            </w:r>
          </w:p>
        </w:tc>
        <w:tc>
          <w:tcPr>
            <w:tcW w:w="0" w:type="auto"/>
          </w:tcPr>
          <w:p w14:paraId="4261B987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浏览试题</w:t>
            </w:r>
          </w:p>
        </w:tc>
        <w:tc>
          <w:tcPr>
            <w:tcW w:w="0" w:type="auto"/>
          </w:tcPr>
          <w:p w14:paraId="3A1736B3" w14:textId="77777777" w:rsidR="00867623" w:rsidRDefault="00867623">
            <w:pPr>
              <w:pStyle w:val="Axure1"/>
            </w:pPr>
          </w:p>
        </w:tc>
      </w:tr>
      <w:tr w:rsidR="00867623" w14:paraId="72866B2E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66DD854F" w14:textId="77777777" w:rsidR="00867623" w:rsidRDefault="00E63744">
            <w:pPr>
              <w:pStyle w:val="Axure1"/>
            </w:pPr>
            <w:r>
              <w:t>6</w:t>
            </w:r>
          </w:p>
        </w:tc>
        <w:tc>
          <w:tcPr>
            <w:tcW w:w="0" w:type="auto"/>
          </w:tcPr>
          <w:p w14:paraId="5B50091B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浏览试题</w:t>
            </w:r>
          </w:p>
        </w:tc>
        <w:tc>
          <w:tcPr>
            <w:tcW w:w="0" w:type="auto"/>
          </w:tcPr>
          <w:p w14:paraId="287A2FBF" w14:textId="77777777" w:rsidR="00867623" w:rsidRDefault="00867623">
            <w:pPr>
              <w:pStyle w:val="Axure1"/>
            </w:pPr>
          </w:p>
        </w:tc>
      </w:tr>
      <w:tr w:rsidR="00867623" w14:paraId="5A0B8836" w14:textId="77777777" w:rsidTr="00867623">
        <w:trPr>
          <w:cantSplit/>
        </w:trPr>
        <w:tc>
          <w:tcPr>
            <w:tcW w:w="0" w:type="auto"/>
          </w:tcPr>
          <w:p w14:paraId="29CAB7C7" w14:textId="77777777" w:rsidR="00867623" w:rsidRDefault="00E63744">
            <w:pPr>
              <w:pStyle w:val="Axure1"/>
            </w:pPr>
            <w:r>
              <w:t>7</w:t>
            </w:r>
          </w:p>
        </w:tc>
        <w:tc>
          <w:tcPr>
            <w:tcW w:w="0" w:type="auto"/>
          </w:tcPr>
          <w:p w14:paraId="60F90EB4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浏览试题</w:t>
            </w:r>
          </w:p>
        </w:tc>
        <w:tc>
          <w:tcPr>
            <w:tcW w:w="0" w:type="auto"/>
          </w:tcPr>
          <w:p w14:paraId="4DB5FF2F" w14:textId="77777777" w:rsidR="00867623" w:rsidRDefault="00867623">
            <w:pPr>
              <w:pStyle w:val="Axure1"/>
            </w:pPr>
          </w:p>
        </w:tc>
      </w:tr>
      <w:tr w:rsidR="00867623" w14:paraId="4430C837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07756D2B" w14:textId="77777777" w:rsidR="00867623" w:rsidRDefault="00E63744">
            <w:pPr>
              <w:pStyle w:val="Axure1"/>
            </w:pPr>
            <w:r>
              <w:t>8</w:t>
            </w:r>
          </w:p>
        </w:tc>
        <w:tc>
          <w:tcPr>
            <w:tcW w:w="0" w:type="auto"/>
          </w:tcPr>
          <w:p w14:paraId="3EE9AD2A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上传题库</w:t>
            </w:r>
          </w:p>
        </w:tc>
        <w:tc>
          <w:tcPr>
            <w:tcW w:w="0" w:type="auto"/>
          </w:tcPr>
          <w:p w14:paraId="25A4F3FC" w14:textId="77777777" w:rsidR="00867623" w:rsidRDefault="00E63744">
            <w:pPr>
              <w:pStyle w:val="Axure1"/>
            </w:pPr>
            <w:r>
              <w:rPr>
                <w:rFonts w:ascii="PingFang SC" w:hAnsi="PingFang SC"/>
              </w:rPr>
              <w:t>可</w:t>
            </w:r>
            <w:r>
              <w:t xml:space="preserve"> </w:t>
            </w:r>
            <w:r>
              <w:rPr>
                <w:rFonts w:ascii="PingFang SC" w:hAnsi="PingFang SC"/>
              </w:rPr>
              <w:t>下载</w:t>
            </w:r>
            <w:r>
              <w:t xml:space="preserve"> </w:t>
            </w:r>
            <w:r>
              <w:rPr>
                <w:rFonts w:ascii="PingFang SC" w:hAnsi="PingFang SC"/>
              </w:rPr>
              <w:t>可导入的模板</w:t>
            </w:r>
          </w:p>
        </w:tc>
      </w:tr>
      <w:tr w:rsidR="00867623" w14:paraId="531E8BD6" w14:textId="77777777" w:rsidTr="00867623">
        <w:trPr>
          <w:cantSplit/>
        </w:trPr>
        <w:tc>
          <w:tcPr>
            <w:tcW w:w="0" w:type="auto"/>
          </w:tcPr>
          <w:p w14:paraId="1E7DAC44" w14:textId="77777777" w:rsidR="00867623" w:rsidRDefault="00E63744">
            <w:pPr>
              <w:pStyle w:val="Axure1"/>
            </w:pPr>
            <w:r>
              <w:t>9</w:t>
            </w:r>
          </w:p>
        </w:tc>
        <w:tc>
          <w:tcPr>
            <w:tcW w:w="0" w:type="auto"/>
          </w:tcPr>
          <w:p w14:paraId="56466EB7" w14:textId="77777777" w:rsidR="00867623" w:rsidRDefault="00867623">
            <w:pPr>
              <w:pStyle w:val="Axure1"/>
            </w:pPr>
          </w:p>
        </w:tc>
        <w:tc>
          <w:tcPr>
            <w:tcW w:w="0" w:type="auto"/>
          </w:tcPr>
          <w:p w14:paraId="67123D4B" w14:textId="77777777" w:rsidR="00867623" w:rsidRDefault="00E63744">
            <w:pPr>
              <w:pStyle w:val="Axure1"/>
            </w:pPr>
            <w:r>
              <w:rPr>
                <w:rFonts w:ascii="PingFang SC" w:hAnsi="PingFang SC"/>
              </w:rPr>
              <w:t>可导入</w:t>
            </w:r>
            <w:r>
              <w:t xml:space="preserve">word  </w:t>
            </w:r>
            <w:r>
              <w:rPr>
                <w:rFonts w:ascii="PingFang SC" w:hAnsi="PingFang SC"/>
              </w:rPr>
              <w:t>试题，自动拆分，</w:t>
            </w:r>
          </w:p>
          <w:p w14:paraId="41C645C8" w14:textId="77777777" w:rsidR="00867623" w:rsidRDefault="00E63744">
            <w:pPr>
              <w:pStyle w:val="Axure1"/>
            </w:pPr>
            <w:r>
              <w:rPr>
                <w:rFonts w:ascii="PingFang SC" w:hAnsi="PingFang SC"/>
              </w:rPr>
              <w:t>导入完毕后</w:t>
            </w:r>
            <w:r>
              <w:rPr>
                <w:rFonts w:ascii="PingFang SC" w:hAnsi="PingFang SC"/>
              </w:rPr>
              <w:t xml:space="preserve"> </w:t>
            </w:r>
            <w:r>
              <w:rPr>
                <w:rFonts w:ascii="PingFang SC" w:hAnsi="PingFang SC"/>
              </w:rPr>
              <w:t>直接跳转浏览试题</w:t>
            </w:r>
            <w:r>
              <w:rPr>
                <w:rFonts w:ascii="PingFang SC" w:hAnsi="PingFang SC"/>
              </w:rPr>
              <w:t xml:space="preserve"> </w:t>
            </w:r>
            <w:r>
              <w:rPr>
                <w:rFonts w:ascii="PingFang SC" w:hAnsi="PingFang SC"/>
              </w:rPr>
              <w:t>页面</w:t>
            </w:r>
          </w:p>
          <w:p w14:paraId="6E6FD3D5" w14:textId="77777777" w:rsidR="00867623" w:rsidRDefault="00867623">
            <w:pPr>
              <w:pStyle w:val="Axure1"/>
            </w:pPr>
          </w:p>
        </w:tc>
      </w:tr>
      <w:tr w:rsidR="00867623" w14:paraId="0D248657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55E77B84" w14:textId="77777777" w:rsidR="00867623" w:rsidRDefault="00E63744">
            <w:pPr>
              <w:pStyle w:val="Axure1"/>
            </w:pPr>
            <w:r>
              <w:lastRenderedPageBreak/>
              <w:t>10</w:t>
            </w:r>
          </w:p>
        </w:tc>
        <w:tc>
          <w:tcPr>
            <w:tcW w:w="0" w:type="auto"/>
          </w:tcPr>
          <w:p w14:paraId="2C7A4A93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浏览试题</w:t>
            </w:r>
          </w:p>
        </w:tc>
        <w:tc>
          <w:tcPr>
            <w:tcW w:w="0" w:type="auto"/>
          </w:tcPr>
          <w:p w14:paraId="6A8BB826" w14:textId="77777777" w:rsidR="00867623" w:rsidRDefault="00867623">
            <w:pPr>
              <w:pStyle w:val="Axure1"/>
            </w:pPr>
          </w:p>
        </w:tc>
      </w:tr>
    </w:tbl>
    <w:p w14:paraId="4D4266BC" w14:textId="77777777" w:rsidR="00867623" w:rsidRDefault="00E63744">
      <w:pPr>
        <w:pStyle w:val="AxureHeading20"/>
        <w:keepNext/>
      </w:pPr>
      <w:r>
        <w:br w:type="page"/>
      </w:r>
      <w:r>
        <w:lastRenderedPageBreak/>
        <w:t>浏览试题</w:t>
      </w:r>
    </w:p>
    <w:p w14:paraId="076C1DCE" w14:textId="77777777" w:rsidR="00867623" w:rsidRDefault="00E63744">
      <w:pPr>
        <w:pStyle w:val="AxureHeading30"/>
        <w:keepNext/>
      </w:pPr>
      <w:r>
        <w:t>用户界面</w:t>
      </w:r>
    </w:p>
    <w:p w14:paraId="59C023B4" w14:textId="77777777" w:rsidR="00867623" w:rsidRDefault="00E63744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6F0579CF" wp14:editId="401EF515">
            <wp:extent cx="6858000" cy="6134100"/>
            <wp:effectExtent l="0" t="0" r="0" b="0"/>
            <wp:docPr id="31" name="AXU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XU30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8F40" w14:textId="77777777" w:rsidR="00867623" w:rsidRDefault="00E63744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6064"/>
      </w:tblGrid>
      <w:tr w:rsidR="00867623" w14:paraId="29860457" w14:textId="77777777" w:rsidTr="00867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14:paraId="51526271" w14:textId="77777777" w:rsidR="00867623" w:rsidRDefault="00E63744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14:paraId="60975ADF" w14:textId="77777777" w:rsidR="00867623" w:rsidRDefault="00E63744">
            <w:pPr>
              <w:pStyle w:val="Axure0"/>
            </w:pPr>
            <w:r>
              <w:t>说明</w:t>
            </w:r>
          </w:p>
        </w:tc>
      </w:tr>
      <w:tr w:rsidR="00867623" w14:paraId="4DFBC25B" w14:textId="77777777" w:rsidTr="00867623">
        <w:trPr>
          <w:cantSplit/>
        </w:trPr>
        <w:tc>
          <w:tcPr>
            <w:tcW w:w="0" w:type="auto"/>
          </w:tcPr>
          <w:p w14:paraId="15614397" w14:textId="77777777" w:rsidR="00867623" w:rsidRDefault="00E63744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14:paraId="4F6AC45B" w14:textId="77777777" w:rsidR="00867623" w:rsidRDefault="00E63744">
            <w:pPr>
              <w:pStyle w:val="Axure1"/>
            </w:pPr>
            <w:r>
              <w:t>点击可滑动跳转到对应的题上面去</w:t>
            </w:r>
          </w:p>
        </w:tc>
      </w:tr>
      <w:tr w:rsidR="00867623" w14:paraId="14525F57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4E5BFB18" w14:textId="77777777" w:rsidR="00867623" w:rsidRDefault="00E63744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14:paraId="39BC9FFC" w14:textId="77777777" w:rsidR="00867623" w:rsidRDefault="00E63744">
            <w:pPr>
              <w:pStyle w:val="Axure1"/>
            </w:pPr>
            <w:r>
              <w:t>点击可滑动跳转到对应的题上面去</w:t>
            </w:r>
          </w:p>
        </w:tc>
      </w:tr>
      <w:tr w:rsidR="00867623" w14:paraId="7E8312B1" w14:textId="77777777" w:rsidTr="00867623">
        <w:trPr>
          <w:cantSplit/>
        </w:trPr>
        <w:tc>
          <w:tcPr>
            <w:tcW w:w="0" w:type="auto"/>
          </w:tcPr>
          <w:p w14:paraId="37204973" w14:textId="77777777" w:rsidR="00867623" w:rsidRDefault="00E63744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14:paraId="6CAE8722" w14:textId="77777777" w:rsidR="00867623" w:rsidRDefault="00E63744">
            <w:pPr>
              <w:pStyle w:val="Axure1"/>
            </w:pPr>
            <w:r>
              <w:t>点击可滑动跳转到对应的题上面去</w:t>
            </w:r>
          </w:p>
        </w:tc>
      </w:tr>
      <w:tr w:rsidR="00867623" w14:paraId="2F0B1368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05710D83" w14:textId="77777777" w:rsidR="00867623" w:rsidRDefault="00E63744">
            <w:pPr>
              <w:pStyle w:val="Axure1"/>
            </w:pPr>
            <w:r>
              <w:t>4</w:t>
            </w:r>
          </w:p>
        </w:tc>
        <w:tc>
          <w:tcPr>
            <w:tcW w:w="0" w:type="auto"/>
          </w:tcPr>
          <w:p w14:paraId="5D1FFBC8" w14:textId="77777777" w:rsidR="00867623" w:rsidRDefault="00E63744">
            <w:pPr>
              <w:pStyle w:val="Axure1"/>
            </w:pPr>
            <w:r>
              <w:t>点击可滑动跳转到对应的题上面去</w:t>
            </w:r>
          </w:p>
        </w:tc>
      </w:tr>
      <w:tr w:rsidR="00867623" w14:paraId="1E7B5B8B" w14:textId="77777777" w:rsidTr="00867623">
        <w:trPr>
          <w:cantSplit/>
        </w:trPr>
        <w:tc>
          <w:tcPr>
            <w:tcW w:w="0" w:type="auto"/>
          </w:tcPr>
          <w:p w14:paraId="56F437E6" w14:textId="77777777" w:rsidR="00867623" w:rsidRDefault="00E63744">
            <w:pPr>
              <w:pStyle w:val="Axure1"/>
            </w:pPr>
            <w:r>
              <w:t>5</w:t>
            </w:r>
          </w:p>
        </w:tc>
        <w:tc>
          <w:tcPr>
            <w:tcW w:w="0" w:type="auto"/>
          </w:tcPr>
          <w:p w14:paraId="72115874" w14:textId="77777777" w:rsidR="00867623" w:rsidRDefault="00E63744">
            <w:pPr>
              <w:pStyle w:val="Axure1"/>
            </w:pPr>
            <w:r>
              <w:t>点击可滑动跳转到对应的题上面去</w:t>
            </w:r>
          </w:p>
        </w:tc>
      </w:tr>
      <w:tr w:rsidR="00867623" w14:paraId="48C1FE64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7D73B1A5" w14:textId="77777777" w:rsidR="00867623" w:rsidRDefault="00E63744">
            <w:pPr>
              <w:pStyle w:val="Axure1"/>
            </w:pPr>
            <w:r>
              <w:lastRenderedPageBreak/>
              <w:t>6</w:t>
            </w:r>
          </w:p>
        </w:tc>
        <w:tc>
          <w:tcPr>
            <w:tcW w:w="0" w:type="auto"/>
          </w:tcPr>
          <w:p w14:paraId="5A72F216" w14:textId="77777777" w:rsidR="00867623" w:rsidRDefault="00E63744">
            <w:pPr>
              <w:pStyle w:val="Axure1"/>
            </w:pPr>
            <w:r>
              <w:rPr>
                <w:rFonts w:ascii="PingFang SC" w:hAnsi="PingFang SC"/>
              </w:rPr>
              <w:t>提交作业完成后</w:t>
            </w:r>
            <w:r>
              <w:t xml:space="preserve"> </w:t>
            </w:r>
            <w:r>
              <w:rPr>
                <w:rFonts w:ascii="PingFang SC" w:hAnsi="PingFang SC"/>
              </w:rPr>
              <w:t>在显示答案；</w:t>
            </w:r>
          </w:p>
          <w:p w14:paraId="06BE2C9C" w14:textId="77777777" w:rsidR="00867623" w:rsidRDefault="00E63744">
            <w:pPr>
              <w:pStyle w:val="Axure1"/>
            </w:pPr>
            <w:r>
              <w:rPr>
                <w:rFonts w:ascii="PingFang SC" w:hAnsi="PingFang SC"/>
              </w:rPr>
              <w:t>没有做完提示未做完是否保存，没有做做是不允许提交作业的只能够保存做题记录；</w:t>
            </w:r>
          </w:p>
        </w:tc>
      </w:tr>
      <w:tr w:rsidR="00867623" w14:paraId="6840FC49" w14:textId="77777777" w:rsidTr="00867623">
        <w:trPr>
          <w:cantSplit/>
        </w:trPr>
        <w:tc>
          <w:tcPr>
            <w:tcW w:w="0" w:type="auto"/>
          </w:tcPr>
          <w:p w14:paraId="55491220" w14:textId="77777777" w:rsidR="00867623" w:rsidRDefault="00E63744">
            <w:pPr>
              <w:pStyle w:val="Axure1"/>
            </w:pPr>
            <w:r>
              <w:t>7</w:t>
            </w:r>
          </w:p>
        </w:tc>
        <w:tc>
          <w:tcPr>
            <w:tcW w:w="0" w:type="auto"/>
          </w:tcPr>
          <w:p w14:paraId="6F49409F" w14:textId="77777777" w:rsidR="00867623" w:rsidRDefault="00E63744">
            <w:pPr>
              <w:pStyle w:val="Axure1"/>
            </w:pPr>
            <w:r>
              <w:rPr>
                <w:rFonts w:ascii="PingFang SC" w:hAnsi="PingFang SC"/>
              </w:rPr>
              <w:t>选择了非原创的，需要填写来源</w:t>
            </w:r>
          </w:p>
        </w:tc>
      </w:tr>
    </w:tbl>
    <w:p w14:paraId="201B6559" w14:textId="77777777" w:rsidR="00867623" w:rsidRDefault="00E63744">
      <w:pPr>
        <w:pStyle w:val="AxureHeading20"/>
        <w:keepNext/>
      </w:pPr>
      <w:r>
        <w:br w:type="page"/>
      </w:r>
      <w:r>
        <w:lastRenderedPageBreak/>
        <w:t>查看题库</w:t>
      </w:r>
    </w:p>
    <w:p w14:paraId="560BBF3A" w14:textId="77777777" w:rsidR="00867623" w:rsidRDefault="00E63744">
      <w:pPr>
        <w:pStyle w:val="AxureHeading20"/>
        <w:keepNext/>
      </w:pPr>
      <w:r>
        <w:br w:type="page"/>
      </w:r>
      <w:r>
        <w:lastRenderedPageBreak/>
        <w:t>消息</w:t>
      </w:r>
    </w:p>
    <w:p w14:paraId="1BB4013E" w14:textId="77777777" w:rsidR="00867623" w:rsidRDefault="00E63744">
      <w:pPr>
        <w:pStyle w:val="AxureHeading20"/>
        <w:keepNext/>
      </w:pPr>
      <w:r>
        <w:br w:type="page"/>
      </w:r>
      <w:r>
        <w:lastRenderedPageBreak/>
        <w:t>设置</w:t>
      </w:r>
    </w:p>
    <w:p w14:paraId="63A073F3" w14:textId="77777777" w:rsidR="00867623" w:rsidRDefault="00E63744">
      <w:pPr>
        <w:pStyle w:val="AxureHeading30"/>
        <w:keepNext/>
      </w:pPr>
      <w:r>
        <w:t>用户界面</w:t>
      </w:r>
    </w:p>
    <w:p w14:paraId="1D8D159C" w14:textId="77777777" w:rsidR="00867623" w:rsidRDefault="00E63744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7EACFC45" wp14:editId="4D56D482">
            <wp:extent cx="3343275" cy="3286125"/>
            <wp:effectExtent l="0" t="0" r="0" b="0"/>
            <wp:docPr id="32" name="AXU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XU31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BD77" w14:textId="77777777" w:rsidR="00867623" w:rsidRDefault="00E63744">
      <w:pPr>
        <w:pStyle w:val="AxureHeading20"/>
        <w:keepNext/>
      </w:pPr>
      <w:r>
        <w:br w:type="page"/>
      </w:r>
      <w:r>
        <w:lastRenderedPageBreak/>
        <w:t>登录</w:t>
      </w:r>
    </w:p>
    <w:p w14:paraId="5AAB561F" w14:textId="77777777" w:rsidR="00867623" w:rsidRDefault="00E63744">
      <w:pPr>
        <w:pStyle w:val="AxureHeading30"/>
        <w:keepNext/>
      </w:pPr>
      <w:r>
        <w:t>用户界面</w:t>
      </w:r>
    </w:p>
    <w:p w14:paraId="7A13BF92" w14:textId="77777777" w:rsidR="00867623" w:rsidRDefault="00E63744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1723595E" wp14:editId="42283255">
            <wp:extent cx="5648325" cy="3552825"/>
            <wp:effectExtent l="0" t="0" r="0" b="0"/>
            <wp:docPr id="33" name="AXU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XU32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3BD9" w14:textId="77777777" w:rsidR="00867623" w:rsidRDefault="00E63744">
      <w:pPr>
        <w:pStyle w:val="AxureHeading30"/>
        <w:keepNext/>
      </w:pPr>
      <w:r>
        <w:t>内容</w:t>
      </w:r>
    </w:p>
    <w:p w14:paraId="1169DEC2" w14:textId="77777777" w:rsidR="00867623" w:rsidRDefault="00E63744">
      <w:pPr>
        <w:pStyle w:val="AxureHeading40"/>
        <w:keepNext/>
      </w:pPr>
      <w:r>
        <w:t>State1</w:t>
      </w:r>
    </w:p>
    <w:p w14:paraId="259373AC" w14:textId="77777777" w:rsidR="00867623" w:rsidRDefault="00E63744">
      <w:pPr>
        <w:pStyle w:val="AxureHeading40"/>
        <w:keepNext/>
      </w:pPr>
      <w:r>
        <w:t>用户界面</w:t>
      </w:r>
    </w:p>
    <w:p w14:paraId="24C953FE" w14:textId="77777777" w:rsidR="00867623" w:rsidRDefault="00E63744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1B1FAFC9" wp14:editId="29A781BF">
            <wp:extent cx="5257800" cy="3238500"/>
            <wp:effectExtent l="0" t="0" r="0" b="0"/>
            <wp:docPr id="34" name="AXU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XU33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0E30" w14:textId="77777777" w:rsidR="00867623" w:rsidRDefault="00E63744">
      <w:pPr>
        <w:pStyle w:val="AxureHeading40"/>
        <w:keepNext/>
      </w:pPr>
      <w:r>
        <w:lastRenderedPageBreak/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1"/>
        <w:gridCol w:w="2190"/>
        <w:gridCol w:w="8293"/>
      </w:tblGrid>
      <w:tr w:rsidR="00867623" w14:paraId="2A11E2BA" w14:textId="77777777" w:rsidTr="00867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14:paraId="7C353C3F" w14:textId="77777777" w:rsidR="00867623" w:rsidRDefault="00E63744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14:paraId="215543E9" w14:textId="77777777" w:rsidR="00867623" w:rsidRDefault="00E63744">
            <w:pPr>
              <w:pStyle w:val="Axure0"/>
            </w:pPr>
            <w:r>
              <w:t>交互</w:t>
            </w:r>
          </w:p>
        </w:tc>
        <w:tc>
          <w:tcPr>
            <w:tcW w:w="0" w:type="auto"/>
          </w:tcPr>
          <w:p w14:paraId="5F1B0168" w14:textId="77777777" w:rsidR="00867623" w:rsidRDefault="00E63744">
            <w:pPr>
              <w:pStyle w:val="Axure0"/>
            </w:pPr>
            <w:r>
              <w:t>说明</w:t>
            </w:r>
          </w:p>
        </w:tc>
      </w:tr>
      <w:tr w:rsidR="00867623" w14:paraId="10E8835D" w14:textId="77777777" w:rsidTr="00867623">
        <w:trPr>
          <w:cantSplit/>
        </w:trPr>
        <w:tc>
          <w:tcPr>
            <w:tcW w:w="0" w:type="auto"/>
          </w:tcPr>
          <w:p w14:paraId="0B33BB49" w14:textId="77777777" w:rsidR="00867623" w:rsidRDefault="00E63744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14:paraId="5AA49E75" w14:textId="77777777" w:rsidR="00867623" w:rsidRDefault="00E63744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用户管理</w:t>
            </w:r>
          </w:p>
        </w:tc>
        <w:tc>
          <w:tcPr>
            <w:tcW w:w="0" w:type="auto"/>
          </w:tcPr>
          <w:p w14:paraId="785FDE85" w14:textId="77777777" w:rsidR="00867623" w:rsidRDefault="00E63744">
            <w:pPr>
              <w:pStyle w:val="Axure1"/>
            </w:pPr>
            <w:r>
              <w:t>登录注意：只能够实现单一登录，例子如：</w:t>
            </w:r>
            <w:r>
              <w:t xml:space="preserve"> </w:t>
            </w:r>
            <w:r>
              <w:t>我在</w:t>
            </w:r>
            <w:r>
              <w:t>A</w:t>
            </w:r>
            <w:r>
              <w:t>电脑登录了，如果我再到</w:t>
            </w:r>
            <w:r>
              <w:t>B</w:t>
            </w:r>
            <w:r>
              <w:t>电脑登录，那么将</w:t>
            </w:r>
            <w:r>
              <w:t>A</w:t>
            </w:r>
            <w:r>
              <w:t>电脑强制性踢出去</w:t>
            </w:r>
          </w:p>
        </w:tc>
      </w:tr>
    </w:tbl>
    <w:p w14:paraId="430441C1" w14:textId="77777777" w:rsidR="00867623" w:rsidRDefault="00E63744">
      <w:pPr>
        <w:pStyle w:val="AxureHeading20"/>
        <w:keepNext/>
      </w:pPr>
      <w:r>
        <w:br w:type="page"/>
      </w:r>
      <w:r>
        <w:lastRenderedPageBreak/>
        <w:t>用户管理</w:t>
      </w:r>
    </w:p>
    <w:p w14:paraId="155B6115" w14:textId="77777777" w:rsidR="00867623" w:rsidRDefault="00E63744">
      <w:pPr>
        <w:pStyle w:val="AxureHeading30"/>
        <w:keepNext/>
      </w:pPr>
      <w:r>
        <w:t>用户界面</w:t>
      </w:r>
    </w:p>
    <w:p w14:paraId="6DA81F8B" w14:textId="77777777" w:rsidR="00867623" w:rsidRDefault="00E63744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1A293A0E" wp14:editId="3AA4F15F">
            <wp:extent cx="6457950" cy="2714625"/>
            <wp:effectExtent l="0" t="0" r="0" b="0"/>
            <wp:docPr id="35" name="AXU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XU34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0B2F" w14:textId="77777777" w:rsidR="00867623" w:rsidRDefault="00E63744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3504"/>
      </w:tblGrid>
      <w:tr w:rsidR="00867623" w14:paraId="637D383B" w14:textId="77777777" w:rsidTr="00867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14:paraId="52ECF54C" w14:textId="77777777" w:rsidR="00867623" w:rsidRDefault="00E63744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14:paraId="678B3BAD" w14:textId="77777777" w:rsidR="00867623" w:rsidRDefault="00E63744">
            <w:pPr>
              <w:pStyle w:val="Axure0"/>
            </w:pPr>
            <w:r>
              <w:t>说明</w:t>
            </w:r>
          </w:p>
        </w:tc>
      </w:tr>
      <w:tr w:rsidR="00867623" w14:paraId="09C36EEF" w14:textId="77777777" w:rsidTr="00867623">
        <w:trPr>
          <w:cantSplit/>
        </w:trPr>
        <w:tc>
          <w:tcPr>
            <w:tcW w:w="0" w:type="auto"/>
          </w:tcPr>
          <w:p w14:paraId="55E32E36" w14:textId="77777777" w:rsidR="00867623" w:rsidRDefault="00E63744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14:paraId="0770B459" w14:textId="77777777" w:rsidR="00867623" w:rsidRDefault="00E63744">
            <w:pPr>
              <w:pStyle w:val="Axure1"/>
            </w:pPr>
            <w:r>
              <w:rPr>
                <w:rFonts w:ascii="PingFang SC" w:hAnsi="PingFang SC"/>
              </w:rPr>
              <w:t>设置开启后就可以登录，设置关闭后就禁止登录</w:t>
            </w:r>
          </w:p>
        </w:tc>
      </w:tr>
      <w:tr w:rsidR="00867623" w14:paraId="1BDDCBB0" w14:textId="77777777" w:rsidTr="00867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29838DEF" w14:textId="77777777" w:rsidR="00867623" w:rsidRDefault="00E63744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14:paraId="36E8CBC3" w14:textId="77777777" w:rsidR="00867623" w:rsidRDefault="00E63744">
            <w:pPr>
              <w:pStyle w:val="Axure1"/>
            </w:pPr>
            <w:r>
              <w:rPr>
                <w:rFonts w:ascii="PingFang SC" w:hAnsi="PingFang SC"/>
              </w:rPr>
              <w:t>添加用户中</w:t>
            </w:r>
            <w:r>
              <w:t xml:space="preserve"> </w:t>
            </w:r>
            <w:r>
              <w:rPr>
                <w:rFonts w:ascii="PingFang SC" w:hAnsi="PingFang SC"/>
              </w:rPr>
              <w:t>可以设置这个用户为已实名</w:t>
            </w:r>
          </w:p>
        </w:tc>
      </w:tr>
    </w:tbl>
    <w:p w14:paraId="26DBDC3B" w14:textId="77777777" w:rsidR="00867623" w:rsidRDefault="00E63744">
      <w:pPr>
        <w:pStyle w:val="AxureHeading20"/>
        <w:keepNext/>
      </w:pPr>
      <w:r>
        <w:br w:type="page"/>
      </w:r>
      <w:r>
        <w:lastRenderedPageBreak/>
        <w:t>身份实名管理</w:t>
      </w:r>
    </w:p>
    <w:p w14:paraId="5B9C8D3D" w14:textId="77777777" w:rsidR="00867623" w:rsidRDefault="00E63744">
      <w:pPr>
        <w:pStyle w:val="AxureHeading30"/>
        <w:keepNext/>
      </w:pPr>
      <w:r>
        <w:t>用户界面</w:t>
      </w:r>
    </w:p>
    <w:p w14:paraId="1FE333C8" w14:textId="77777777" w:rsidR="00867623" w:rsidRDefault="00E63744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64CC8B86" wp14:editId="16116E7F">
            <wp:extent cx="6457950" cy="2428875"/>
            <wp:effectExtent l="0" t="0" r="0" b="0"/>
            <wp:docPr id="36" name="AXU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XU35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323B" w14:textId="77777777" w:rsidR="00867623" w:rsidRDefault="00E63744">
      <w:pPr>
        <w:pStyle w:val="AxureHeading20"/>
        <w:keepNext/>
      </w:pPr>
      <w:r>
        <w:br w:type="page"/>
      </w:r>
      <w:r>
        <w:lastRenderedPageBreak/>
        <w:t>提现管理</w:t>
      </w:r>
    </w:p>
    <w:p w14:paraId="2201F294" w14:textId="77777777" w:rsidR="00867623" w:rsidRDefault="00E63744">
      <w:pPr>
        <w:pStyle w:val="AxureHeading30"/>
        <w:keepNext/>
      </w:pPr>
      <w:r>
        <w:t>用户界面</w:t>
      </w:r>
    </w:p>
    <w:p w14:paraId="3FC3D5E2" w14:textId="77777777" w:rsidR="00867623" w:rsidRDefault="00E63744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35C8B74F" wp14:editId="702D1BE0">
            <wp:extent cx="6858000" cy="2486025"/>
            <wp:effectExtent l="0" t="0" r="0" b="0"/>
            <wp:docPr id="37" name="AXU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XU36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08D4" w14:textId="77777777" w:rsidR="00867623" w:rsidRDefault="00E63744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6074"/>
      </w:tblGrid>
      <w:tr w:rsidR="00867623" w14:paraId="79EAA4DC" w14:textId="77777777" w:rsidTr="00867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14:paraId="77ECA306" w14:textId="77777777" w:rsidR="00867623" w:rsidRDefault="00E63744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14:paraId="4C37209A" w14:textId="77777777" w:rsidR="00867623" w:rsidRDefault="00E63744">
            <w:pPr>
              <w:pStyle w:val="Axure0"/>
            </w:pPr>
            <w:r>
              <w:t>说明</w:t>
            </w:r>
          </w:p>
        </w:tc>
      </w:tr>
      <w:tr w:rsidR="00867623" w14:paraId="370846B8" w14:textId="77777777" w:rsidTr="00867623">
        <w:trPr>
          <w:cantSplit/>
        </w:trPr>
        <w:tc>
          <w:tcPr>
            <w:tcW w:w="0" w:type="auto"/>
          </w:tcPr>
          <w:p w14:paraId="39C381DC" w14:textId="77777777" w:rsidR="00867623" w:rsidRDefault="00E63744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14:paraId="1C59AB2B" w14:textId="77777777" w:rsidR="00867623" w:rsidRDefault="00E63744">
            <w:pPr>
              <w:pStyle w:val="Axure1"/>
            </w:pPr>
            <w:r>
              <w:rPr>
                <w:rFonts w:ascii="PingFang SC" w:hAnsi="PingFang SC"/>
              </w:rPr>
              <w:t>弹出提示框：</w:t>
            </w:r>
            <w:r>
              <w:rPr>
                <w:rFonts w:ascii="PingFang SC" w:hAnsi="PingFang SC"/>
              </w:rPr>
              <w:t xml:space="preserve">1 </w:t>
            </w:r>
            <w:r>
              <w:rPr>
                <w:rFonts w:ascii="PingFang SC" w:hAnsi="PingFang SC"/>
              </w:rPr>
              <w:t>可设置打款，</w:t>
            </w:r>
            <w:r>
              <w:rPr>
                <w:rFonts w:ascii="PingFang SC" w:hAnsi="PingFang SC"/>
              </w:rPr>
              <w:t xml:space="preserve">2 </w:t>
            </w:r>
            <w:r>
              <w:rPr>
                <w:rFonts w:ascii="PingFang SC" w:hAnsi="PingFang SC"/>
              </w:rPr>
              <w:t>可设置为提现失败（提现失败的时候</w:t>
            </w:r>
            <w:r>
              <w:rPr>
                <w:rFonts w:ascii="PingFang SC" w:hAnsi="PingFang SC"/>
              </w:rPr>
              <w:t xml:space="preserve"> </w:t>
            </w:r>
            <w:r>
              <w:rPr>
                <w:rFonts w:ascii="PingFang SC" w:hAnsi="PingFang SC"/>
              </w:rPr>
              <w:t>填写失败原因）</w:t>
            </w:r>
          </w:p>
        </w:tc>
      </w:tr>
    </w:tbl>
    <w:p w14:paraId="538DE03A" w14:textId="77777777" w:rsidR="00867623" w:rsidRDefault="00E63744">
      <w:pPr>
        <w:pStyle w:val="AxureHeading20"/>
        <w:keepNext/>
      </w:pPr>
      <w:r>
        <w:br w:type="page"/>
      </w:r>
      <w:r>
        <w:lastRenderedPageBreak/>
        <w:t>视频管理</w:t>
      </w:r>
    </w:p>
    <w:p w14:paraId="04DFF3AE" w14:textId="77777777" w:rsidR="00867623" w:rsidRDefault="00E63744">
      <w:pPr>
        <w:pStyle w:val="AxureHeading30"/>
        <w:keepNext/>
      </w:pPr>
      <w:r>
        <w:t>用户界面</w:t>
      </w:r>
    </w:p>
    <w:p w14:paraId="1E940F30" w14:textId="77777777" w:rsidR="00867623" w:rsidRDefault="00E63744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0D9359D6" wp14:editId="68EA2B26">
            <wp:extent cx="6457950" cy="2695575"/>
            <wp:effectExtent l="0" t="0" r="0" b="0"/>
            <wp:docPr id="38" name="AXU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XU37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6806" w14:textId="77777777" w:rsidR="00867623" w:rsidRDefault="00E63744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1952"/>
      </w:tblGrid>
      <w:tr w:rsidR="00867623" w14:paraId="3B461EC4" w14:textId="77777777" w:rsidTr="00867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14:paraId="69FE81DF" w14:textId="77777777" w:rsidR="00867623" w:rsidRDefault="00E63744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14:paraId="63C94417" w14:textId="77777777" w:rsidR="00867623" w:rsidRDefault="00E63744">
            <w:pPr>
              <w:pStyle w:val="Axure0"/>
            </w:pPr>
            <w:r>
              <w:t>说明</w:t>
            </w:r>
          </w:p>
        </w:tc>
      </w:tr>
      <w:tr w:rsidR="00867623" w14:paraId="71881F4D" w14:textId="77777777" w:rsidTr="00867623">
        <w:trPr>
          <w:cantSplit/>
        </w:trPr>
        <w:tc>
          <w:tcPr>
            <w:tcW w:w="0" w:type="auto"/>
          </w:tcPr>
          <w:p w14:paraId="0C171B13" w14:textId="77777777" w:rsidR="00867623" w:rsidRDefault="00E63744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14:paraId="6D766185" w14:textId="77777777" w:rsidR="00867623" w:rsidRDefault="00E63744">
            <w:pPr>
              <w:pStyle w:val="Axure1"/>
            </w:pPr>
            <w:r>
              <w:rPr>
                <w:rFonts w:ascii="PingFang SC" w:hAnsi="PingFang SC"/>
              </w:rPr>
              <w:t>查看视频</w:t>
            </w:r>
            <w:r>
              <w:rPr>
                <w:rFonts w:ascii="PingFang SC" w:hAnsi="PingFang SC"/>
              </w:rPr>
              <w:t xml:space="preserve"> </w:t>
            </w:r>
            <w:r>
              <w:rPr>
                <w:rFonts w:ascii="PingFang SC" w:hAnsi="PingFang SC"/>
              </w:rPr>
              <w:t>可设置禁止播放</w:t>
            </w:r>
          </w:p>
        </w:tc>
      </w:tr>
    </w:tbl>
    <w:p w14:paraId="0E25D412" w14:textId="77777777" w:rsidR="00867623" w:rsidRDefault="00E63744">
      <w:pPr>
        <w:pStyle w:val="AxureHeading20"/>
        <w:keepNext/>
      </w:pPr>
      <w:r>
        <w:br w:type="page"/>
      </w:r>
      <w:r>
        <w:lastRenderedPageBreak/>
        <w:t>视频观看统计</w:t>
      </w:r>
    </w:p>
    <w:p w14:paraId="5C457D32" w14:textId="77777777" w:rsidR="00867623" w:rsidRDefault="00E63744">
      <w:pPr>
        <w:pStyle w:val="AxureHeading30"/>
        <w:keepNext/>
      </w:pPr>
      <w:r>
        <w:t>用户界面</w:t>
      </w:r>
    </w:p>
    <w:p w14:paraId="70E0CC04" w14:textId="77777777" w:rsidR="00867623" w:rsidRDefault="00E63744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7A864AC9" wp14:editId="0CEFF623">
            <wp:extent cx="5486400" cy="2695575"/>
            <wp:effectExtent l="0" t="0" r="0" b="0"/>
            <wp:docPr id="39" name="AXU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XU38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A205" w14:textId="77777777" w:rsidR="00867623" w:rsidRDefault="00E63744">
      <w:pPr>
        <w:pStyle w:val="AxureHeading20"/>
        <w:keepNext/>
      </w:pPr>
      <w:r>
        <w:br w:type="page"/>
      </w:r>
      <w:r>
        <w:lastRenderedPageBreak/>
        <w:t>题库统计</w:t>
      </w:r>
    </w:p>
    <w:p w14:paraId="3BF7A1A9" w14:textId="77777777" w:rsidR="00867623" w:rsidRDefault="00E63744">
      <w:pPr>
        <w:pStyle w:val="AxureHeading30"/>
        <w:keepNext/>
      </w:pPr>
      <w:r>
        <w:t>用户界面</w:t>
      </w:r>
    </w:p>
    <w:p w14:paraId="2601B660" w14:textId="77777777" w:rsidR="00867623" w:rsidRDefault="00E63744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6CC24C97" wp14:editId="75013FAD">
            <wp:extent cx="6858000" cy="2133600"/>
            <wp:effectExtent l="0" t="0" r="0" b="0"/>
            <wp:docPr id="40" name="AXU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XU39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3C85" w14:textId="77777777" w:rsidR="00867623" w:rsidRDefault="00E63744">
      <w:pPr>
        <w:pStyle w:val="AxureHeading20"/>
        <w:keepNext/>
      </w:pPr>
      <w:r>
        <w:br w:type="page"/>
      </w:r>
      <w:r>
        <w:lastRenderedPageBreak/>
        <w:t>人员统计</w:t>
      </w:r>
    </w:p>
    <w:p w14:paraId="5F248445" w14:textId="77777777" w:rsidR="00867623" w:rsidRDefault="00E63744">
      <w:pPr>
        <w:pStyle w:val="AxureHeading30"/>
        <w:keepNext/>
      </w:pPr>
      <w:r>
        <w:t>用户界面</w:t>
      </w:r>
    </w:p>
    <w:p w14:paraId="16F32F9F" w14:textId="77777777" w:rsidR="00867623" w:rsidRDefault="00E63744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4BF4D5BE" wp14:editId="0AB8CAA5">
            <wp:extent cx="6858000" cy="2219325"/>
            <wp:effectExtent l="0" t="0" r="0" b="0"/>
            <wp:docPr id="41" name="AXU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XU40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B777" w14:textId="77777777" w:rsidR="00867623" w:rsidRDefault="00E63744">
      <w:pPr>
        <w:pStyle w:val="AxureHeading20"/>
        <w:keepNext/>
      </w:pPr>
      <w:r>
        <w:br w:type="page"/>
      </w:r>
      <w:r>
        <w:lastRenderedPageBreak/>
        <w:t>分享统计</w:t>
      </w:r>
    </w:p>
    <w:p w14:paraId="0768F566" w14:textId="77777777" w:rsidR="00867623" w:rsidRDefault="00E63744">
      <w:pPr>
        <w:pStyle w:val="AxureHeading30"/>
        <w:keepNext/>
      </w:pPr>
      <w:r>
        <w:t>用户界面</w:t>
      </w:r>
    </w:p>
    <w:p w14:paraId="609B0120" w14:textId="77777777" w:rsidR="00867623" w:rsidRDefault="00E63744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6E42CFA4" wp14:editId="1424AD28">
            <wp:extent cx="6858000" cy="2895600"/>
            <wp:effectExtent l="0" t="0" r="0" b="0"/>
            <wp:docPr id="42" name="AXU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XU41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15DF" w14:textId="77777777" w:rsidR="00867623" w:rsidRDefault="00E63744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544"/>
      </w:tblGrid>
      <w:tr w:rsidR="00867623" w14:paraId="4E076471" w14:textId="77777777" w:rsidTr="00867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14:paraId="1A5EDF69" w14:textId="77777777" w:rsidR="00867623" w:rsidRDefault="00E63744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14:paraId="44AD78FD" w14:textId="77777777" w:rsidR="00867623" w:rsidRDefault="00E63744">
            <w:pPr>
              <w:pStyle w:val="Axure0"/>
            </w:pPr>
            <w:r>
              <w:t>说明</w:t>
            </w:r>
          </w:p>
        </w:tc>
      </w:tr>
      <w:tr w:rsidR="00867623" w14:paraId="39D45DDF" w14:textId="77777777" w:rsidTr="00867623">
        <w:trPr>
          <w:cantSplit/>
        </w:trPr>
        <w:tc>
          <w:tcPr>
            <w:tcW w:w="0" w:type="auto"/>
          </w:tcPr>
          <w:p w14:paraId="0CA5176C" w14:textId="77777777" w:rsidR="00867623" w:rsidRDefault="00E63744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14:paraId="348051F1" w14:textId="77777777" w:rsidR="00867623" w:rsidRDefault="00E63744">
            <w:pPr>
              <w:pStyle w:val="Axure1"/>
            </w:pPr>
            <w:r>
              <w:rPr>
                <w:rFonts w:ascii="PingFang SC" w:hAnsi="PingFang SC"/>
              </w:rPr>
              <w:t>点击可查看分享注册的具体人列表</w:t>
            </w:r>
          </w:p>
        </w:tc>
      </w:tr>
    </w:tbl>
    <w:p w14:paraId="23220D41" w14:textId="77777777" w:rsidR="00867623" w:rsidRDefault="00E63744">
      <w:pPr>
        <w:pStyle w:val="AxureHeading20"/>
        <w:keepNext/>
      </w:pPr>
      <w:r>
        <w:br w:type="page"/>
      </w:r>
      <w:r>
        <w:lastRenderedPageBreak/>
        <w:t>敏感词管理</w:t>
      </w:r>
    </w:p>
    <w:p w14:paraId="6C6336E6" w14:textId="77777777" w:rsidR="00867623" w:rsidRDefault="00E63744">
      <w:pPr>
        <w:pStyle w:val="AxureHeading30"/>
        <w:keepNext/>
      </w:pPr>
      <w:r>
        <w:t>用户界面</w:t>
      </w:r>
    </w:p>
    <w:p w14:paraId="353E0FEA" w14:textId="77777777" w:rsidR="00867623" w:rsidRDefault="00E63744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5E13A4A2" wp14:editId="329FB12C">
            <wp:extent cx="4210050" cy="2695575"/>
            <wp:effectExtent l="0" t="0" r="0" b="0"/>
            <wp:docPr id="43" name="AXU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XU42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4F50" w14:textId="77777777" w:rsidR="00867623" w:rsidRDefault="00E63744">
      <w:pPr>
        <w:pStyle w:val="AxureHeading20"/>
        <w:keepNext/>
      </w:pPr>
      <w:r>
        <w:br w:type="page"/>
      </w:r>
      <w:r>
        <w:lastRenderedPageBreak/>
        <w:t>资源提成比例设置</w:t>
      </w:r>
    </w:p>
    <w:p w14:paraId="65F07897" w14:textId="77777777" w:rsidR="00867623" w:rsidRDefault="00E63744">
      <w:pPr>
        <w:pStyle w:val="AxureHeading30"/>
        <w:keepNext/>
      </w:pPr>
      <w:r>
        <w:t>用户界面</w:t>
      </w:r>
    </w:p>
    <w:p w14:paraId="554F3277" w14:textId="77777777" w:rsidR="00867623" w:rsidRDefault="00E63744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335CA20D" wp14:editId="03C1A7FD">
            <wp:extent cx="4886325" cy="2943225"/>
            <wp:effectExtent l="0" t="0" r="0" b="0"/>
            <wp:docPr id="44" name="AXU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XU43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D180" w14:textId="77777777" w:rsidR="00867623" w:rsidRDefault="00867623">
      <w:pPr>
        <w:sectPr w:rsidR="00867623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14:paraId="43250646" w14:textId="77777777" w:rsidR="00E63744" w:rsidRDefault="00E63744"/>
    <w:sectPr w:rsidR="00E63744" w:rsidSect="004F3FB3">
      <w:headerReference w:type="default" r:id="rId55"/>
      <w:footerReference w:type="default" r:id="rId56"/>
      <w:type w:val="continuous"/>
      <w:pgSz w:w="12240" w:h="15840"/>
      <w:pgMar w:top="720" w:right="720" w:bottom="720" w:left="720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DD9996" w14:textId="77777777" w:rsidR="00BC6FD8" w:rsidRDefault="00BC6FD8" w:rsidP="00093BE1">
      <w:pPr>
        <w:spacing w:before="0" w:after="0"/>
      </w:pPr>
      <w:r>
        <w:separator/>
      </w:r>
    </w:p>
  </w:endnote>
  <w:endnote w:type="continuationSeparator" w:id="0">
    <w:p w14:paraId="3F13063C" w14:textId="77777777" w:rsidR="00BC6FD8" w:rsidRDefault="00BC6FD8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ingFang SC">
    <w:altName w:val="微软雅黑"/>
    <w:charset w:val="86"/>
    <w:family w:val="auto"/>
    <w:pitch w:val="variable"/>
    <w:sig w:usb0="A00002FF" w:usb1="7ACFFDFB" w:usb2="00000016" w:usb3="00000000" w:csb0="001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14:paraId="7C41F6C7" w14:textId="77777777" w:rsidTr="001F050D">
      <w:trPr>
        <w:trHeight w:val="180"/>
      </w:trPr>
      <w:tc>
        <w:tcPr>
          <w:tcW w:w="2214" w:type="pct"/>
        </w:tcPr>
        <w:p w14:paraId="28DB1FB4" w14:textId="77777777" w:rsidR="004852C3" w:rsidRDefault="004852C3">
          <w:pPr>
            <w:pStyle w:val="ac"/>
          </w:pPr>
        </w:p>
      </w:tc>
      <w:tc>
        <w:tcPr>
          <w:tcW w:w="572" w:type="pct"/>
          <w:vMerge w:val="restart"/>
          <w:vAlign w:val="center"/>
        </w:tcPr>
        <w:p w14:paraId="795C0C56" w14:textId="77777777" w:rsidR="004852C3" w:rsidRPr="00CC63DF" w:rsidRDefault="004852C3" w:rsidP="00CC63DF">
          <w:pPr>
            <w:pStyle w:val="ac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CA584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38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14:paraId="5B52382D" w14:textId="77777777" w:rsidR="004852C3" w:rsidRDefault="004852C3">
          <w:pPr>
            <w:pStyle w:val="ac"/>
          </w:pPr>
        </w:p>
      </w:tc>
    </w:tr>
    <w:tr w:rsidR="004852C3" w14:paraId="5BA39223" w14:textId="77777777" w:rsidTr="001F050D">
      <w:tc>
        <w:tcPr>
          <w:tcW w:w="2214" w:type="pct"/>
        </w:tcPr>
        <w:p w14:paraId="09A527BB" w14:textId="77777777" w:rsidR="004852C3" w:rsidRDefault="004852C3">
          <w:pPr>
            <w:pStyle w:val="ac"/>
          </w:pPr>
        </w:p>
      </w:tc>
      <w:tc>
        <w:tcPr>
          <w:tcW w:w="572" w:type="pct"/>
          <w:vMerge/>
          <w:vAlign w:val="center"/>
        </w:tcPr>
        <w:p w14:paraId="1FF1F918" w14:textId="77777777" w:rsidR="004852C3" w:rsidRDefault="004852C3" w:rsidP="00CC63DF">
          <w:pPr>
            <w:pStyle w:val="ac"/>
            <w:jc w:val="center"/>
          </w:pPr>
        </w:p>
      </w:tc>
      <w:tc>
        <w:tcPr>
          <w:tcW w:w="2214" w:type="pct"/>
        </w:tcPr>
        <w:p w14:paraId="20EDBE20" w14:textId="77777777" w:rsidR="004852C3" w:rsidRDefault="004852C3">
          <w:pPr>
            <w:pStyle w:val="ac"/>
          </w:pPr>
        </w:p>
      </w:tc>
    </w:tr>
  </w:tbl>
  <w:p w14:paraId="2D2A319E" w14:textId="77777777" w:rsidR="004852C3" w:rsidRDefault="004852C3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14:paraId="6E1C4BB7" w14:textId="77777777" w:rsidTr="001F050D">
      <w:trPr>
        <w:trHeight w:val="180"/>
      </w:trPr>
      <w:tc>
        <w:tcPr>
          <w:tcW w:w="2214" w:type="pct"/>
        </w:tcPr>
        <w:p w14:paraId="1014A729" w14:textId="77777777" w:rsidR="004852C3" w:rsidRDefault="004852C3">
          <w:pPr>
            <w:pStyle w:val="ac"/>
          </w:pPr>
        </w:p>
      </w:tc>
      <w:tc>
        <w:tcPr>
          <w:tcW w:w="572" w:type="pct"/>
          <w:vMerge w:val="restart"/>
          <w:vAlign w:val="center"/>
        </w:tcPr>
        <w:p w14:paraId="035D9A9A" w14:textId="77777777" w:rsidR="004852C3" w:rsidRPr="00CC63DF" w:rsidRDefault="004852C3" w:rsidP="00CC63DF">
          <w:pPr>
            <w:pStyle w:val="ac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14:paraId="3900C898" w14:textId="77777777" w:rsidR="004852C3" w:rsidRDefault="004852C3">
          <w:pPr>
            <w:pStyle w:val="ac"/>
          </w:pPr>
        </w:p>
      </w:tc>
    </w:tr>
    <w:tr w:rsidR="004852C3" w14:paraId="252502A6" w14:textId="77777777" w:rsidTr="001F050D">
      <w:tc>
        <w:tcPr>
          <w:tcW w:w="2214" w:type="pct"/>
        </w:tcPr>
        <w:p w14:paraId="4E91A191" w14:textId="77777777" w:rsidR="004852C3" w:rsidRDefault="004852C3">
          <w:pPr>
            <w:pStyle w:val="ac"/>
          </w:pPr>
        </w:p>
      </w:tc>
      <w:tc>
        <w:tcPr>
          <w:tcW w:w="572" w:type="pct"/>
          <w:vMerge/>
          <w:vAlign w:val="center"/>
        </w:tcPr>
        <w:p w14:paraId="43F01BB5" w14:textId="77777777" w:rsidR="004852C3" w:rsidRDefault="004852C3" w:rsidP="00CC63DF">
          <w:pPr>
            <w:pStyle w:val="ac"/>
            <w:jc w:val="center"/>
          </w:pPr>
        </w:p>
      </w:tc>
      <w:tc>
        <w:tcPr>
          <w:tcW w:w="2214" w:type="pct"/>
        </w:tcPr>
        <w:p w14:paraId="6D63B509" w14:textId="77777777" w:rsidR="004852C3" w:rsidRDefault="004852C3">
          <w:pPr>
            <w:pStyle w:val="ac"/>
          </w:pPr>
        </w:p>
      </w:tc>
    </w:tr>
  </w:tbl>
  <w:p w14:paraId="17E34ED5" w14:textId="77777777" w:rsidR="004852C3" w:rsidRDefault="004852C3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B39D7D" w14:textId="77777777" w:rsidR="00BC6FD8" w:rsidRDefault="00BC6FD8" w:rsidP="00093BE1">
      <w:pPr>
        <w:spacing w:before="0" w:after="0"/>
      </w:pPr>
      <w:r>
        <w:separator/>
      </w:r>
    </w:p>
  </w:footnote>
  <w:footnote w:type="continuationSeparator" w:id="0">
    <w:p w14:paraId="79877F54" w14:textId="77777777" w:rsidR="00BC6FD8" w:rsidRDefault="00BC6FD8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14:paraId="2694C259" w14:textId="77777777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14:paraId="348D2A19" w14:textId="77777777" w:rsidR="00557485" w:rsidRPr="003E5A01" w:rsidRDefault="004E4B27" w:rsidP="00557485">
              <w:pPr>
                <w:pStyle w:val="a8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Documentation</w:t>
              </w:r>
            </w:p>
          </w:sdtContent>
        </w:sdt>
      </w:tc>
    </w:tr>
  </w:tbl>
  <w:p w14:paraId="33F08BD3" w14:textId="77777777" w:rsidR="00557485" w:rsidRDefault="00557485" w:rsidP="00775200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14:paraId="5CF3D121" w14:textId="77777777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-5990305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14:paraId="0AA7A865" w14:textId="77777777" w:rsidR="00557485" w:rsidRPr="003E5A01" w:rsidRDefault="004E4B27" w:rsidP="00557485">
              <w:pPr>
                <w:pStyle w:val="a8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Documentation</w:t>
              </w:r>
            </w:p>
          </w:sdtContent>
        </w:sdt>
      </w:tc>
    </w:tr>
  </w:tbl>
  <w:p w14:paraId="10AABFCD" w14:textId="77777777" w:rsidR="00557485" w:rsidRDefault="00557485" w:rsidP="00775200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 w15:restartNumberingAfterBreak="0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 w15:restartNumberingAfterBreak="0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 w15:restartNumberingAfterBreak="0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 w15:restartNumberingAfterBreak="0">
    <w:nsid w:val="2B447A83"/>
    <w:multiLevelType w:val="multilevel"/>
    <w:tmpl w:val="6F381BD2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 w15:restartNumberingAfterBreak="0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0" w15:restartNumberingAfterBreak="0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0325BBD"/>
    <w:multiLevelType w:val="multilevel"/>
    <w:tmpl w:val="6CEE556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3" w15:restartNumberingAfterBreak="0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9"/>
  </w:num>
  <w:num w:numId="3">
    <w:abstractNumId w:val="8"/>
  </w:num>
  <w:num w:numId="4">
    <w:abstractNumId w:val="12"/>
  </w:num>
  <w:num w:numId="5">
    <w:abstractNumId w:val="2"/>
  </w:num>
  <w:num w:numId="6">
    <w:abstractNumId w:val="5"/>
  </w:num>
  <w:num w:numId="7">
    <w:abstractNumId w:val="10"/>
  </w:num>
  <w:num w:numId="8">
    <w:abstractNumId w:val="13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bordersDoNotSurroundHeader/>
  <w:bordersDoNotSurroundFooter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B5E72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67623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C6FD8"/>
    <w:rsid w:val="00BE24BC"/>
    <w:rsid w:val="00BF5069"/>
    <w:rsid w:val="00C3790F"/>
    <w:rsid w:val="00C5657F"/>
    <w:rsid w:val="00C56E90"/>
    <w:rsid w:val="00C62A92"/>
    <w:rsid w:val="00CA5847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63744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EFE0E2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1">
    <w:name w:val="heading 1"/>
    <w:basedOn w:val="a"/>
    <w:next w:val="a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4">
    <w:name w:val="heading 4"/>
    <w:basedOn w:val="a"/>
    <w:next w:val="a"/>
    <w:link w:val="40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basedOn w:val="a"/>
    <w:next w:val="a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basedOn w:val="a"/>
    <w:next w:val="a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basedOn w:val="a"/>
    <w:next w:val="a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basedOn w:val="a"/>
    <w:next w:val="a"/>
    <w:autoRedefine/>
    <w:semiHidden/>
    <w:rsid w:val="00360CB9"/>
    <w:pPr>
      <w:spacing w:line="360" w:lineRule="auto"/>
      <w:ind w:left="960"/>
    </w:pPr>
  </w:style>
  <w:style w:type="character" w:styleId="a3">
    <w:name w:val="Hyperlink"/>
    <w:basedOn w:val="a0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basedOn w:val="a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basedOn w:val="a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basedOn w:val="a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basedOn w:val="a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basedOn w:val="a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basedOn w:val="a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basedOn w:val="a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basedOn w:val="a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a4">
    <w:name w:val="Document Map"/>
    <w:basedOn w:val="a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a5">
    <w:name w:val="Table Grid"/>
    <w:basedOn w:val="a1"/>
    <w:rsid w:val="00D900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rsid w:val="007D1422"/>
    <w:rPr>
      <w:rFonts w:ascii="Tahoma" w:hAnsi="Tahoma" w:cs="Tahoma"/>
      <w:sz w:val="16"/>
      <w:szCs w:val="16"/>
    </w:rPr>
  </w:style>
  <w:style w:type="character" w:customStyle="1" w:styleId="a7">
    <w:name w:val="批注框文本 字符"/>
    <w:basedOn w:val="a0"/>
    <w:link w:val="a6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basedOn w:val="a1"/>
    <w:uiPriority w:val="99"/>
    <w:rsid w:val="00050CE1"/>
    <w:rPr>
      <w:rFonts w:ascii="Arial" w:hAnsi="Arial"/>
      <w:sz w:val="16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40">
    <w:name w:val="标题 4 字符"/>
    <w:basedOn w:val="a0"/>
    <w:link w:val="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50">
    <w:name w:val="标题 5 字符"/>
    <w:basedOn w:val="a0"/>
    <w:link w:val="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basedOn w:val="a"/>
    <w:qFormat/>
    <w:rsid w:val="00FA3BE0"/>
    <w:pPr>
      <w:jc w:val="center"/>
    </w:pPr>
  </w:style>
  <w:style w:type="paragraph" w:styleId="a8">
    <w:name w:val="No Spacing"/>
    <w:link w:val="a9"/>
    <w:uiPriority w:val="1"/>
    <w:qFormat/>
    <w:rsid w:val="00093BE1"/>
    <w:rPr>
      <w:rFonts w:asciiTheme="minorHAnsi" w:hAnsiTheme="minorHAnsi" w:cstheme="minorBidi"/>
      <w:sz w:val="22"/>
      <w:szCs w:val="22"/>
    </w:rPr>
  </w:style>
  <w:style w:type="character" w:customStyle="1" w:styleId="a9">
    <w:name w:val="无间隔 字符"/>
    <w:basedOn w:val="a0"/>
    <w:link w:val="a8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aa">
    <w:name w:val="header"/>
    <w:basedOn w:val="a"/>
    <w:link w:val="ab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ab">
    <w:name w:val="页眉 字符"/>
    <w:basedOn w:val="a0"/>
    <w:link w:val="aa"/>
    <w:uiPriority w:val="99"/>
    <w:rsid w:val="00093BE1"/>
    <w:rPr>
      <w:rFonts w:ascii="Arial" w:hAnsi="Arial" w:cs="Arial"/>
      <w:sz w:val="18"/>
      <w:szCs w:val="24"/>
    </w:rPr>
  </w:style>
  <w:style w:type="paragraph" w:styleId="ac">
    <w:name w:val="footer"/>
    <w:basedOn w:val="a"/>
    <w:link w:val="ad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ad">
    <w:name w:val="页脚 字符"/>
    <w:basedOn w:val="a0"/>
    <w:link w:val="ac"/>
    <w:uiPriority w:val="99"/>
    <w:rsid w:val="00093BE1"/>
    <w:rPr>
      <w:rFonts w:ascii="Arial" w:hAnsi="Arial" w:cs="Arial"/>
      <w:sz w:val="18"/>
      <w:szCs w:val="24"/>
    </w:rPr>
  </w:style>
  <w:style w:type="character" w:styleId="ae">
    <w:name w:val="Placeholder Text"/>
    <w:basedOn w:val="a0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basedOn w:val="a"/>
    <w:qFormat/>
    <w:rsid w:val="000C5777"/>
    <w:pPr>
      <w:spacing w:before="0" w:after="0"/>
    </w:pPr>
    <w:rPr>
      <w:sz w:val="2"/>
    </w:rPr>
  </w:style>
  <w:style w:type="paragraph" w:customStyle="1" w:styleId="Axure">
    <w:name w:val="Axure一级标题"/>
    <w:basedOn w:val="a"/>
    <w:rsid w:val="00DF0E9A"/>
    <w:pPr>
      <w:spacing w:after="240"/>
      <w:outlineLvl w:val="0"/>
    </w:pPr>
    <w:rPr>
      <w:b/>
      <w:sz w:val="28"/>
    </w:rPr>
  </w:style>
  <w:style w:type="paragraph" w:customStyle="1" w:styleId="AxureHeading20">
    <w:name w:val="AxureHeading2"/>
    <w:basedOn w:val="a"/>
    <w:rsid w:val="00DF0E9A"/>
    <w:pPr>
      <w:outlineLvl w:val="1"/>
    </w:pPr>
    <w:rPr>
      <w:b/>
      <w:sz w:val="26"/>
    </w:rPr>
  </w:style>
  <w:style w:type="paragraph" w:customStyle="1" w:styleId="AxureHeading30">
    <w:name w:val="AxureHeading3"/>
    <w:basedOn w:val="a"/>
    <w:rsid w:val="00DF0E9A"/>
    <w:pPr>
      <w:spacing w:before="240"/>
      <w:outlineLvl w:val="2"/>
    </w:pPr>
    <w:rPr>
      <w:b/>
      <w:szCs w:val="20"/>
    </w:rPr>
  </w:style>
  <w:style w:type="paragraph" w:customStyle="1" w:styleId="AxureHeading40">
    <w:name w:val="AxureHeading4"/>
    <w:basedOn w:val="a"/>
    <w:rsid w:val="00DF0E9A"/>
    <w:pPr>
      <w:spacing w:before="240"/>
      <w:outlineLvl w:val="3"/>
    </w:pPr>
    <w:rPr>
      <w:b/>
      <w:i/>
      <w:sz w:val="20"/>
    </w:rPr>
  </w:style>
  <w:style w:type="paragraph" w:customStyle="1" w:styleId="Axure0">
    <w:name w:val="Axure表格标题文字"/>
    <w:basedOn w:val="a"/>
    <w:rsid w:val="004D04E9"/>
    <w:pPr>
      <w:spacing w:before="60" w:after="60"/>
    </w:pPr>
    <w:rPr>
      <w:b/>
      <w:sz w:val="16"/>
    </w:rPr>
  </w:style>
  <w:style w:type="paragraph" w:customStyle="1" w:styleId="Axure1">
    <w:name w:val="Axure表格常规文字"/>
    <w:basedOn w:val="a"/>
    <w:rsid w:val="00FB48F5"/>
    <w:pPr>
      <w:spacing w:before="60" w:after="60"/>
    </w:pPr>
    <w:rPr>
      <w:sz w:val="16"/>
    </w:rPr>
  </w:style>
  <w:style w:type="paragraph" w:customStyle="1" w:styleId="Axure2">
    <w:name w:val="Axure基本标题"/>
    <w:basedOn w:val="a"/>
    <w:rsid w:val="00953C09"/>
    <w:pPr>
      <w:spacing w:before="240"/>
    </w:pPr>
    <w:rPr>
      <w:b/>
      <w:u w:val="single"/>
    </w:rPr>
  </w:style>
  <w:style w:type="table" w:customStyle="1" w:styleId="Axure3">
    <w:name w:val="Axure表格样式"/>
    <w:basedOn w:val="a1"/>
    <w:uiPriority w:val="99"/>
    <w:rsid w:val="00E11AC0"/>
    <w:rPr>
      <w:rFonts w:ascii="Arial" w:hAnsi="Arial"/>
      <w:sz w:val="16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ingFang SC">
    <w:altName w:val="微软雅黑"/>
    <w:charset w:val="86"/>
    <w:family w:val="auto"/>
    <w:pitch w:val="variable"/>
    <w:sig w:usb0="A00002FF" w:usb1="7ACFFDFB" w:usb2="00000016" w:usb3="00000000" w:csb0="001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D3071"/>
    <w:rsid w:val="003F6095"/>
    <w:rsid w:val="004C4F25"/>
    <w:rsid w:val="006B709E"/>
    <w:rsid w:val="009D3071"/>
    <w:rsid w:val="00A956ED"/>
    <w:rsid w:val="00E23B67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6B709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a3">
    <w:name w:val="Placeholder Text"/>
    <w:basedOn w:val="a0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69C47AA-E670-4F63-BAE6-8F09B41954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1</TotalTime>
  <Pages>57</Pages>
  <Words>1099</Words>
  <Characters>6267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7352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Documentation</dc:title>
  <dc:creator>[Your Name]</dc:creator>
  <cp:lastModifiedBy>amy rong</cp:lastModifiedBy>
  <cp:revision>2</cp:revision>
  <cp:lastPrinted>2010-09-03T00:33:00Z</cp:lastPrinted>
  <dcterms:created xsi:type="dcterms:W3CDTF">2018-08-29T00:39:00Z</dcterms:created>
  <dcterms:modified xsi:type="dcterms:W3CDTF">2018-08-29T00:39:00Z</dcterms:modified>
</cp:coreProperties>
</file>